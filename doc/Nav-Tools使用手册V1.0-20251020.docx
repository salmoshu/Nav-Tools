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323B8" w14:textId="0D68409A" w:rsidR="00C804D2" w:rsidRDefault="00000000" w:rsidP="00005E09">
      <w:pPr>
        <w:pStyle w:val="a6"/>
      </w:pPr>
      <w:sdt>
        <w:sdtPr>
          <w:id w:val="-627929158"/>
          <w:placeholder>
            <w:docPart w:val="0CF41EA088B3481785B2DC04A9FBC12F"/>
          </w:placeholder>
          <w15:appearance w15:val="hidden"/>
        </w:sdtPr>
        <w:sdtContent>
          <w:r w:rsidR="00A443A3">
            <w:rPr>
              <w:rFonts w:hint="eastAsia"/>
              <w:lang w:eastAsia="zh-CN"/>
            </w:rPr>
            <w:t xml:space="preserve">Nav-Tools </w:t>
          </w:r>
          <w:r w:rsidR="00511231">
            <w:rPr>
              <w:rFonts w:hint="eastAsia"/>
              <w:lang w:eastAsia="zh-CN"/>
            </w:rPr>
            <w:t>使用手册</w:t>
          </w:r>
        </w:sdtContent>
      </w:sdt>
    </w:p>
    <w:sdt>
      <w:sdtPr>
        <w:rPr>
          <w:sz w:val="22"/>
          <w14:ligatures w14:val="standardContextual"/>
        </w:rPr>
        <w:id w:val="-1294904295"/>
        <w:placeholder>
          <w:docPart w:val="F3DA62140240471998F3E9A22B9DF7A1"/>
        </w:placeholder>
        <w15:appearance w15:val="hidden"/>
      </w:sdtPr>
      <w:sdtContent>
        <w:p w14:paraId="12CECF4B" w14:textId="77777777" w:rsidR="00010D24" w:rsidRDefault="00151050" w:rsidP="00EA02C0">
          <w:pPr>
            <w:pStyle w:val="Author"/>
            <w:rPr>
              <w:lang w:eastAsia="zh-CN"/>
            </w:rPr>
          </w:pPr>
          <w:r>
            <w:rPr>
              <w:rFonts w:hint="eastAsia"/>
              <w:lang w:eastAsia="zh-CN"/>
            </w:rPr>
            <w:t xml:space="preserve"> </w:t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4"/>
              <w:lang w:val="zh-CN" w:eastAsia="zh-CN"/>
            </w:rPr>
            <w:id w:val="1610079573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en-US"/>
            </w:rPr>
          </w:sdtEndPr>
          <w:sdtContent>
            <w:p w14:paraId="6ADF6041" w14:textId="3248DABA" w:rsidR="00D13F25" w:rsidRDefault="00D13F25" w:rsidP="009F04BC">
              <w:pPr>
                <w:pStyle w:val="TOC"/>
                <w:jc w:val="center"/>
              </w:pPr>
              <w:r>
                <w:rPr>
                  <w:lang w:val="zh-CN" w:eastAsia="zh-CN"/>
                </w:rPr>
                <w:t>目录</w:t>
              </w:r>
            </w:p>
            <w:p w14:paraId="50F1AA7A" w14:textId="43A4DF63" w:rsidR="00DF2619" w:rsidRDefault="00D13F25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11869398" w:history="1">
                <w:r w:rsidR="00DF2619"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1 </w:t>
                </w:r>
                <w:r w:rsidR="00DF2619" w:rsidRPr="0098564D">
                  <w:rPr>
                    <w:rStyle w:val="af0"/>
                    <w:rFonts w:hint="eastAsia"/>
                    <w:noProof/>
                    <w:lang w:eastAsia="zh-CN"/>
                  </w:rPr>
                  <w:t>简介</w:t>
                </w:r>
                <w:r w:rsidR="00DF2619">
                  <w:rPr>
                    <w:rFonts w:hint="eastAsia"/>
                    <w:noProof/>
                    <w:webHidden/>
                  </w:rPr>
                  <w:tab/>
                </w:r>
                <w:r w:rsidR="00DF2619">
                  <w:rPr>
                    <w:rFonts w:hint="eastAsia"/>
                    <w:noProof/>
                    <w:webHidden/>
                  </w:rPr>
                  <w:fldChar w:fldCharType="begin"/>
                </w:r>
                <w:r w:rsidR="00DF2619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DF2619">
                  <w:rPr>
                    <w:noProof/>
                    <w:webHidden/>
                  </w:rPr>
                  <w:instrText>PAGEREF _Toc211869398 \h</w:instrText>
                </w:r>
                <w:r w:rsidR="00DF2619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DF2619">
                  <w:rPr>
                    <w:rFonts w:hint="eastAsia"/>
                    <w:noProof/>
                    <w:webHidden/>
                  </w:rPr>
                </w:r>
                <w:r w:rsidR="00DF2619">
                  <w:rPr>
                    <w:rFonts w:hint="eastAsia"/>
                    <w:noProof/>
                    <w:webHidden/>
                  </w:rPr>
                  <w:fldChar w:fldCharType="separate"/>
                </w:r>
                <w:r w:rsidR="00DF2619">
                  <w:rPr>
                    <w:noProof/>
                    <w:webHidden/>
                  </w:rPr>
                  <w:t>3</w:t>
                </w:r>
                <w:r w:rsidR="00DF2619"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225E595" w14:textId="45D47FCF" w:rsidR="00DF2619" w:rsidRDefault="00DF261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399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2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基本使用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_Toc211869399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2E5681B" w14:textId="75F4D14F" w:rsidR="00DF2619" w:rsidRDefault="00DF261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0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2.1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菜单栏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5D7D1FE" w14:textId="6A060EB3" w:rsidR="00DF2619" w:rsidRDefault="00DF261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1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2.2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工具栏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39FAC42" w14:textId="08588C3E" w:rsidR="00DF2619" w:rsidRDefault="00DF261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2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2.3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状态栏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FA00F2E" w14:textId="16B9E283" w:rsidR="00DF2619" w:rsidRDefault="00DF261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3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3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机器人应用（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Robot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A73422F" w14:textId="74584F6C" w:rsidR="00DF2619" w:rsidRDefault="00DF261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4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3.1 Flow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数据流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2BEE342" w14:textId="4541011C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5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3.1.1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021412E" w14:textId="1312BDAE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6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3.1.2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6CE5243" w14:textId="0EEE6170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7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3.1.3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43691EE" w14:textId="69A52130" w:rsidR="00DF2619" w:rsidRDefault="00DF261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8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4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感知模块（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PERC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C893D23" w14:textId="69D6B17E" w:rsidR="00DF2619" w:rsidRDefault="00DF261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09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4.1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超声波避障（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Ultrasonic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_Toc211869409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7FB5436" w14:textId="575D21AB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0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4.1.1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FDA760F" w14:textId="27D3FF13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1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4.1.2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AEFDA24" w14:textId="4A78944E" w:rsidR="00DF2619" w:rsidRDefault="00DF261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2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5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定位模块（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POS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E9075DC" w14:textId="7FCBF8A4" w:rsidR="00DF2619" w:rsidRDefault="00DF261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3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5.1 GNSS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7067082" w14:textId="7DC1CD5A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4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5.1.1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D17012C" w14:textId="26EA2808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5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5.1.2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694B593" w14:textId="459C0C8A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6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5.1.3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信号数据（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Signal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20691E8" w14:textId="413601FB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7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5.1.4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星空视图（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Sky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1185263" w14:textId="4B9B1711" w:rsidR="00DF2619" w:rsidRDefault="00DF261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8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6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规控模块（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PNC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D1D8963" w14:textId="3E9DA738" w:rsidR="00DF2619" w:rsidRDefault="00DF261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19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6.1 FollowSim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_Toc211869419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12C8A9B" w14:textId="416E5219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20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6.1.1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仪表盘组件（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Dashboard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_Toc211869420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4CE4F06" w14:textId="66E16A0D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21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6.1.2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_Toc211869421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9BA769E" w14:textId="6D0DF931" w:rsidR="00DF2619" w:rsidRDefault="00DF261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9422" w:history="1"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6.1.3 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控制面板（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Config</w:t>
                </w:r>
                <w:r w:rsidRPr="0098564D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_Toc211869422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67C81A5" w14:textId="51655248" w:rsidR="00D13F25" w:rsidRDefault="00D13F25">
              <w:r>
                <w:fldChar w:fldCharType="end"/>
              </w:r>
            </w:p>
          </w:sdtContent>
        </w:sdt>
        <w:p w14:paraId="620E379D" w14:textId="74058511" w:rsidR="00BF2B32" w:rsidRPr="00010D24" w:rsidRDefault="00000000" w:rsidP="00010D24">
          <w:pPr>
            <w:rPr>
              <w:lang w:eastAsia="zh-CN"/>
            </w:rPr>
          </w:pPr>
        </w:p>
      </w:sdtContent>
    </w:sdt>
    <w:p w14:paraId="6E677547" w14:textId="036BA672" w:rsidR="00C76789" w:rsidRPr="00AC559F" w:rsidRDefault="001D4645" w:rsidP="00AC559F">
      <w:pPr>
        <w:pStyle w:val="1"/>
        <w:rPr>
          <w:lang w:eastAsia="zh-CN"/>
        </w:rPr>
      </w:pPr>
      <w:bookmarkStart w:id="0" w:name="_Toc211869398"/>
      <w:r>
        <w:rPr>
          <w:rFonts w:hint="eastAsia"/>
          <w:lang w:eastAsia="zh-CN"/>
        </w:rPr>
        <w:lastRenderedPageBreak/>
        <w:t xml:space="preserve">1 </w:t>
      </w:r>
      <w:sdt>
        <w:sdtPr>
          <w:rPr>
            <w:rFonts w:hint="eastAsia"/>
            <w:lang w:eastAsia="zh-CN"/>
          </w:rPr>
          <w:id w:val="318858447"/>
          <w:placeholder>
            <w:docPart w:val="FEC0E0010A3045FFAC1DCC69DDF9170B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F21A31">
            <w:rPr>
              <w:rFonts w:hint="eastAsia"/>
              <w:lang w:eastAsia="zh-CN"/>
            </w:rPr>
            <w:t>简介</w:t>
          </w:r>
        </w:sdtContent>
      </w:sdt>
      <w:bookmarkEnd w:id="0"/>
    </w:p>
    <w:p w14:paraId="5B3D2448" w14:textId="77777777" w:rsidR="00AC559F" w:rsidRDefault="00AC559F" w:rsidP="00005E0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5833D4A" wp14:editId="5AA20973">
            <wp:extent cx="5934710" cy="3197225"/>
            <wp:effectExtent l="0" t="0" r="8890" b="3175"/>
            <wp:docPr id="156705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BC0A" w14:textId="4C00ED72" w:rsidR="00AC559F" w:rsidRPr="007A20ED" w:rsidRDefault="00AC559F" w:rsidP="00AC559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pacing w:val="-5"/>
          <w:sz w:val="20"/>
          <w:lang w:eastAsia="zh-CN"/>
        </w:rPr>
        <w:t>示意图</w:t>
      </w:r>
    </w:p>
    <w:p w14:paraId="1F851241" w14:textId="1280334F" w:rsidR="00206E6A" w:rsidRDefault="006C6B93" w:rsidP="00005E09">
      <w:pPr>
        <w:rPr>
          <w:lang w:eastAsia="zh-CN"/>
        </w:rPr>
      </w:pPr>
      <w:r w:rsidRPr="006C6B93">
        <w:rPr>
          <w:lang w:eastAsia="zh-CN"/>
        </w:rPr>
        <w:t>Nav-Tools</w:t>
      </w:r>
      <w:r w:rsidRPr="006C6B93">
        <w:rPr>
          <w:lang w:eastAsia="zh-CN"/>
        </w:rPr>
        <w:t>是一款专为机器人开发者打造的</w:t>
      </w:r>
      <w:proofErr w:type="gramStart"/>
      <w:r w:rsidRPr="006C6B93">
        <w:rPr>
          <w:lang w:eastAsia="zh-CN"/>
        </w:rPr>
        <w:t>桌面级</w:t>
      </w:r>
      <w:proofErr w:type="gramEnd"/>
      <w:r w:rsidRPr="006C6B93">
        <w:rPr>
          <w:lang w:eastAsia="zh-CN"/>
        </w:rPr>
        <w:t>可视化工作台，全面覆盖机器人复合应用与主流传感器。目前已集成通用数据流</w:t>
      </w:r>
      <w:r w:rsidRPr="006C6B93">
        <w:rPr>
          <w:lang w:eastAsia="zh-CN"/>
        </w:rPr>
        <w:t>Flow</w:t>
      </w:r>
      <w:r w:rsidRPr="006C6B93">
        <w:rPr>
          <w:lang w:eastAsia="zh-CN"/>
        </w:rPr>
        <w:t>与</w:t>
      </w:r>
      <w:r w:rsidRPr="006C6B93">
        <w:rPr>
          <w:lang w:eastAsia="zh-CN"/>
        </w:rPr>
        <w:t>GNSS</w:t>
      </w:r>
      <w:r w:rsidRPr="006C6B93">
        <w:rPr>
          <w:lang w:eastAsia="zh-CN"/>
        </w:rPr>
        <w:t>定位模块的实时可视化，并支持布局与数据字段的灵活自定义，</w:t>
      </w:r>
      <w:r w:rsidR="00BF22B5">
        <w:rPr>
          <w:rFonts w:hint="eastAsia"/>
          <w:lang w:eastAsia="zh-CN"/>
        </w:rPr>
        <w:t>提升</w:t>
      </w:r>
      <w:r w:rsidRPr="006C6B93">
        <w:rPr>
          <w:lang w:eastAsia="zh-CN"/>
        </w:rPr>
        <w:t>调试效率与开发体验。</w:t>
      </w:r>
    </w:p>
    <w:p w14:paraId="2A88A05E" w14:textId="69B2BB84" w:rsidR="00CB183D" w:rsidRDefault="00F3239B" w:rsidP="00CB183D">
      <w:pPr>
        <w:pStyle w:val="1"/>
        <w:rPr>
          <w:lang w:eastAsia="zh-CN"/>
        </w:rPr>
      </w:pPr>
      <w:bookmarkStart w:id="1" w:name="_Toc211869399"/>
      <w:r>
        <w:rPr>
          <w:rFonts w:hint="eastAsia"/>
          <w:lang w:eastAsia="zh-CN"/>
        </w:rPr>
        <w:t>2</w:t>
      </w:r>
      <w:r w:rsidR="00CB183D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-645049221"/>
          <w:placeholder>
            <w:docPart w:val="DC9DB9374DD149D29B6878B69963C59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1F0362">
            <w:rPr>
              <w:rFonts w:hint="eastAsia"/>
              <w:lang w:eastAsia="zh-CN"/>
            </w:rPr>
            <w:t>基本使用</w:t>
          </w:r>
        </w:sdtContent>
      </w:sdt>
      <w:bookmarkEnd w:id="1"/>
    </w:p>
    <w:p w14:paraId="1091403F" w14:textId="14E11249" w:rsidR="0024015D" w:rsidRDefault="00FF5264" w:rsidP="0024015D">
      <w:pPr>
        <w:pStyle w:val="21"/>
      </w:pPr>
      <w:bookmarkStart w:id="2" w:name="_Toc211869400"/>
      <w:r>
        <w:rPr>
          <w:rFonts w:hint="eastAsia"/>
          <w:lang w:eastAsia="zh-CN"/>
        </w:rPr>
        <w:t>2</w:t>
      </w:r>
      <w:r w:rsidR="0024015D">
        <w:rPr>
          <w:rFonts w:hint="eastAsia"/>
          <w:lang w:eastAsia="zh-CN"/>
        </w:rPr>
        <w:t xml:space="preserve">.1 </w:t>
      </w:r>
      <w:sdt>
        <w:sdtPr>
          <w:id w:val="-1449309683"/>
          <w:placeholder>
            <w:docPart w:val="10ECE3D600B840BA94B259736CBF095D"/>
          </w:placeholder>
          <w15:appearance w15:val="hidden"/>
        </w:sdtPr>
        <w:sdtContent>
          <w:r w:rsidR="0026643F">
            <w:rPr>
              <w:rFonts w:hint="eastAsia"/>
              <w:lang w:eastAsia="zh-CN"/>
            </w:rPr>
            <w:t>菜单栏</w:t>
          </w:r>
        </w:sdtContent>
      </w:sdt>
      <w:bookmarkEnd w:id="2"/>
    </w:p>
    <w:p w14:paraId="3AF844D1" w14:textId="2F5CDD99" w:rsidR="00F56DFB" w:rsidRDefault="00F56DFB" w:rsidP="008742F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8AE13DF" wp14:editId="208814F0">
            <wp:extent cx="1954530" cy="469088"/>
            <wp:effectExtent l="0" t="0" r="0" b="7620"/>
            <wp:docPr id="193680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854" cy="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A1FB" w14:textId="01B1264C" w:rsidR="00C81057" w:rsidRPr="007A20ED" w:rsidRDefault="007A20ED" w:rsidP="007A20ED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 w:rsidR="00C81057">
        <w:rPr>
          <w:sz w:val="20"/>
          <w:lang w:eastAsia="zh-CN"/>
        </w:rPr>
        <w:t>:</w:t>
      </w:r>
      <w:r w:rsidR="00C81057"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菜单栏</w:t>
      </w:r>
    </w:p>
    <w:p w14:paraId="17BA4AE0" w14:textId="12289C13" w:rsidR="0041183C" w:rsidRDefault="00147F0E" w:rsidP="0041183C">
      <w:pPr>
        <w:rPr>
          <w:lang w:eastAsia="zh-CN"/>
        </w:rPr>
      </w:pPr>
      <w:r>
        <w:rPr>
          <w:rFonts w:hint="eastAsia"/>
          <w:lang w:eastAsia="zh-CN"/>
        </w:rPr>
        <w:t>菜单栏汇集了当前所有的应用与模块</w:t>
      </w:r>
      <w:r w:rsidR="00922CCD">
        <w:rPr>
          <w:rFonts w:hint="eastAsia"/>
          <w:lang w:eastAsia="zh-CN"/>
        </w:rPr>
        <w:t>。</w:t>
      </w:r>
    </w:p>
    <w:p w14:paraId="60D73F80" w14:textId="2F09DE44" w:rsidR="0041183C" w:rsidRDefault="00C92B4A" w:rsidP="0041183C">
      <w:pPr>
        <w:pStyle w:val="af6"/>
        <w:numPr>
          <w:ilvl w:val="0"/>
          <w:numId w:val="33"/>
        </w:numPr>
      </w:pPr>
      <w:r>
        <w:rPr>
          <w:rFonts w:hint="eastAsia"/>
          <w:lang w:eastAsia="zh-CN"/>
        </w:rPr>
        <w:lastRenderedPageBreak/>
        <w:t>R</w:t>
      </w:r>
      <w:r w:rsidR="00311717">
        <w:rPr>
          <w:rFonts w:hint="eastAsia"/>
          <w:lang w:eastAsia="zh-CN"/>
        </w:rPr>
        <w:t>OBOT</w:t>
      </w:r>
      <w:r w:rsidR="00BC3A78">
        <w:rPr>
          <w:rFonts w:hint="eastAsia"/>
          <w:lang w:eastAsia="zh-CN"/>
        </w:rPr>
        <w:t>（机器人应用）</w:t>
      </w:r>
    </w:p>
    <w:p w14:paraId="2D951611" w14:textId="51DDC6B6" w:rsidR="0041183C" w:rsidRDefault="003F6C36" w:rsidP="00DF4BEA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 w:rsidR="00BC3A78">
        <w:rPr>
          <w:rFonts w:hint="eastAsia"/>
          <w:lang w:eastAsia="zh-CN"/>
        </w:rPr>
        <w:t>（数据流）</w:t>
      </w:r>
      <w:r w:rsidR="006F1FB2">
        <w:rPr>
          <w:rFonts w:hint="eastAsia"/>
          <w:lang w:eastAsia="zh-CN"/>
        </w:rPr>
        <w:t>：</w:t>
      </w:r>
      <w:r w:rsidR="008955BD">
        <w:rPr>
          <w:rFonts w:hint="eastAsia"/>
          <w:lang w:eastAsia="zh-CN"/>
        </w:rPr>
        <w:t>整合</w:t>
      </w:r>
      <w:r w:rsidR="00DF4BEA">
        <w:rPr>
          <w:rFonts w:hint="eastAsia"/>
          <w:lang w:eastAsia="zh-CN"/>
        </w:rPr>
        <w:t>了机器人开发中</w:t>
      </w:r>
      <w:r w:rsidR="00233AC5">
        <w:rPr>
          <w:rFonts w:hint="eastAsia"/>
          <w:lang w:eastAsia="zh-CN"/>
        </w:rPr>
        <w:t>通用且</w:t>
      </w:r>
      <w:r w:rsidR="00DF4BEA">
        <w:rPr>
          <w:rFonts w:hint="eastAsia"/>
          <w:lang w:eastAsia="zh-CN"/>
        </w:rPr>
        <w:t>常见的可视化需求</w:t>
      </w:r>
    </w:p>
    <w:p w14:paraId="4D3EDE38" w14:textId="72060F57" w:rsidR="00CB183D" w:rsidRDefault="00BC3A78" w:rsidP="002C6A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PERC</w:t>
      </w:r>
      <w:r>
        <w:rPr>
          <w:rFonts w:hint="eastAsia"/>
          <w:lang w:eastAsia="zh-CN"/>
        </w:rPr>
        <w:t>（感知模块）</w:t>
      </w:r>
    </w:p>
    <w:p w14:paraId="02EA9DFE" w14:textId="27AB7EF5" w:rsidR="00BC3A78" w:rsidRPr="0041183C" w:rsidRDefault="00BC3A78" w:rsidP="00BC3A78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（超声波）</w:t>
      </w:r>
      <w:r w:rsidR="00693741">
        <w:rPr>
          <w:rFonts w:hint="eastAsia"/>
          <w:lang w:eastAsia="zh-CN"/>
        </w:rPr>
        <w:t>：避障滤波处理</w:t>
      </w:r>
    </w:p>
    <w:p w14:paraId="642F3153" w14:textId="3ABD8A30" w:rsidR="00CB183D" w:rsidRDefault="00AE2BD6" w:rsidP="00B6662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POS</w:t>
      </w:r>
      <w:r>
        <w:rPr>
          <w:rFonts w:hint="eastAsia"/>
          <w:lang w:eastAsia="zh-CN"/>
        </w:rPr>
        <w:t>（定位模块）</w:t>
      </w:r>
    </w:p>
    <w:p w14:paraId="708C3941" w14:textId="3310B040" w:rsidR="00AE2BD6" w:rsidRDefault="00AE2BD6" w:rsidP="00AE2BD6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（卫星导航）：基本实现了常见的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</w:p>
    <w:p w14:paraId="7D7B888D" w14:textId="7F6F0BAF" w:rsidR="005362D4" w:rsidRDefault="009C717B" w:rsidP="005362D4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PNC</w:t>
      </w:r>
      <w:r>
        <w:rPr>
          <w:rFonts w:hint="eastAsia"/>
          <w:lang w:eastAsia="zh-CN"/>
        </w:rPr>
        <w:t>（规划与控制）</w:t>
      </w:r>
    </w:p>
    <w:p w14:paraId="597FE972" w14:textId="7DD79B94" w:rsidR="00B66627" w:rsidRDefault="00FB782E" w:rsidP="00005E09">
      <w:pPr>
        <w:pStyle w:val="af6"/>
        <w:numPr>
          <w:ilvl w:val="1"/>
          <w:numId w:val="33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FollowSim</w:t>
      </w:r>
      <w:proofErr w:type="spellEnd"/>
      <w:r>
        <w:rPr>
          <w:rFonts w:hint="eastAsia"/>
          <w:lang w:eastAsia="zh-CN"/>
        </w:rPr>
        <w:t>（</w:t>
      </w:r>
      <w:r w:rsidR="00F05F88"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跟随仿真）</w:t>
      </w:r>
      <w:r w:rsidR="00AF2E68">
        <w:rPr>
          <w:rFonts w:hint="eastAsia"/>
          <w:lang w:eastAsia="zh-CN"/>
        </w:rPr>
        <w:t>：</w:t>
      </w:r>
      <w:r w:rsidR="00DC47CD">
        <w:rPr>
          <w:rFonts w:hint="eastAsia"/>
          <w:lang w:eastAsia="zh-CN"/>
        </w:rPr>
        <w:t>实现了基于</w:t>
      </w:r>
      <w:r w:rsidR="00DC47CD">
        <w:rPr>
          <w:rFonts w:hint="eastAsia"/>
          <w:lang w:eastAsia="zh-CN"/>
        </w:rPr>
        <w:t>PID</w:t>
      </w:r>
      <w:r w:rsidR="00025896">
        <w:rPr>
          <w:rFonts w:hint="eastAsia"/>
          <w:lang w:eastAsia="zh-CN"/>
        </w:rPr>
        <w:t>的</w:t>
      </w:r>
      <w:r w:rsidR="00DC47CD">
        <w:rPr>
          <w:rFonts w:hint="eastAsia"/>
          <w:lang w:eastAsia="zh-CN"/>
        </w:rPr>
        <w:t>跟随</w:t>
      </w:r>
      <w:r w:rsidR="009611EC">
        <w:rPr>
          <w:rFonts w:hint="eastAsia"/>
          <w:lang w:eastAsia="zh-CN"/>
        </w:rPr>
        <w:t>机器人</w:t>
      </w:r>
      <w:r w:rsidR="00DC47CD">
        <w:rPr>
          <w:rFonts w:hint="eastAsia"/>
          <w:lang w:eastAsia="zh-CN"/>
        </w:rPr>
        <w:t>仿真</w:t>
      </w:r>
    </w:p>
    <w:p w14:paraId="322A6C31" w14:textId="3149C35D" w:rsidR="00CB2EC7" w:rsidRDefault="00CB2EC7" w:rsidP="00CB2E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SETTING</w:t>
      </w:r>
      <w:r>
        <w:rPr>
          <w:rFonts w:hint="eastAsia"/>
          <w:lang w:eastAsia="zh-CN"/>
        </w:rPr>
        <w:t>（设置）</w:t>
      </w:r>
    </w:p>
    <w:p w14:paraId="2B29C830" w14:textId="3BC1C4F6" w:rsidR="00F84A4E" w:rsidRDefault="00722DE1" w:rsidP="00F84A4E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页面刷新设置</w:t>
      </w:r>
    </w:p>
    <w:p w14:paraId="19970ED2" w14:textId="656CD406" w:rsidR="00CB2EC7" w:rsidRDefault="00722DE1" w:rsidP="00CB2EC7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视图放缩设置</w:t>
      </w:r>
    </w:p>
    <w:p w14:paraId="022E2488" w14:textId="1324948C" w:rsidR="0026643F" w:rsidRDefault="0026643F" w:rsidP="0026643F">
      <w:pPr>
        <w:pStyle w:val="21"/>
      </w:pPr>
      <w:bookmarkStart w:id="3" w:name="_Toc211869401"/>
      <w:r>
        <w:rPr>
          <w:rFonts w:hint="eastAsia"/>
          <w:lang w:eastAsia="zh-CN"/>
        </w:rPr>
        <w:t>2.</w:t>
      </w:r>
      <w:r w:rsidR="00AB28FA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 xml:space="preserve"> </w:t>
      </w:r>
      <w:sdt>
        <w:sdtPr>
          <w:id w:val="365333096"/>
          <w:placeholder>
            <w:docPart w:val="DA3F8D190DF34816925109775B4EF504"/>
          </w:placeholder>
          <w15:appearance w15:val="hidden"/>
        </w:sdtPr>
        <w:sdtContent>
          <w:r w:rsidR="00AB28FA">
            <w:rPr>
              <w:rFonts w:hint="eastAsia"/>
              <w:lang w:eastAsia="zh-CN"/>
            </w:rPr>
            <w:t>工具栏</w:t>
          </w:r>
        </w:sdtContent>
      </w:sdt>
      <w:bookmarkEnd w:id="3"/>
    </w:p>
    <w:p w14:paraId="37B737C4" w14:textId="50D66E6C" w:rsidR="0026643F" w:rsidRDefault="004337B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3182385" wp14:editId="1A4A15AB">
            <wp:extent cx="5937885" cy="1018540"/>
            <wp:effectExtent l="0" t="0" r="5715" b="0"/>
            <wp:docPr id="197884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FABF" w14:textId="14AB8ACA" w:rsidR="00E90BEF" w:rsidRPr="007A20ED" w:rsidRDefault="00E90BEF" w:rsidP="00E90BE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C00859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工具栏</w:t>
      </w:r>
    </w:p>
    <w:p w14:paraId="2C7A3B48" w14:textId="57270682" w:rsidR="00D46F19" w:rsidRDefault="00625772" w:rsidP="001A4474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工具栏拖拽锚点：工具栏能吸附在上下左右四个方向的边框上</w:t>
      </w:r>
    </w:p>
    <w:p w14:paraId="684101D6" w14:textId="0F31920E" w:rsidR="00D46F19" w:rsidRDefault="005B7A26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设备连接开关：</w:t>
      </w:r>
      <w:r w:rsidR="00055E16">
        <w:rPr>
          <w:rFonts w:hint="eastAsia"/>
          <w:lang w:eastAsia="zh-CN"/>
        </w:rPr>
        <w:t>用于开启设备连接，并接通实时数据，不过要求在</w:t>
      </w:r>
      <w:r w:rsidR="00055E16">
        <w:rPr>
          <w:rFonts w:hint="eastAsia"/>
          <w:lang w:eastAsia="zh-CN"/>
        </w:rPr>
        <w:t>Input</w:t>
      </w:r>
      <w:r w:rsidR="00055E16">
        <w:rPr>
          <w:rFonts w:hint="eastAsia"/>
          <w:lang w:eastAsia="zh-CN"/>
        </w:rPr>
        <w:t>中进行配置设备信息</w:t>
      </w:r>
    </w:p>
    <w:p w14:paraId="2F4D8887" w14:textId="031ADA7C" w:rsidR="0048135B" w:rsidRDefault="00926B89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设备配置（输入配置）：当前支持串口输入、文件输入</w:t>
      </w:r>
      <w:r w:rsidR="00A840B0">
        <w:rPr>
          <w:rFonts w:hint="eastAsia"/>
          <w:lang w:eastAsia="zh-CN"/>
        </w:rPr>
        <w:t>（文件类型支持拖拽）</w:t>
      </w:r>
    </w:p>
    <w:p w14:paraId="00BB4A04" w14:textId="1729BC5B" w:rsidR="0038056B" w:rsidRDefault="00FA2DED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状态栏视图：</w:t>
      </w:r>
      <w:r w:rsidR="001257C6">
        <w:rPr>
          <w:rFonts w:hint="eastAsia"/>
          <w:lang w:eastAsia="zh-CN"/>
        </w:rPr>
        <w:t>用于显示或隐藏状态栏，每个应用均包含状态栏</w:t>
      </w:r>
    </w:p>
    <w:p w14:paraId="146FF291" w14:textId="0DE28CD0" w:rsidR="00E25382" w:rsidRDefault="002D2F73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可视化组件：</w:t>
      </w:r>
      <w:r w:rsidR="0090657F">
        <w:rPr>
          <w:rFonts w:hint="eastAsia"/>
          <w:lang w:eastAsia="zh-CN"/>
        </w:rPr>
        <w:t>根据应用的不同，将加载不同的可视化组件，例如</w:t>
      </w:r>
    </w:p>
    <w:p w14:paraId="183D6CDA" w14:textId="7DA35177" w:rsidR="0090657F" w:rsidRDefault="0090657F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加载</w:t>
      </w:r>
      <w:r w:rsidR="00786672">
        <w:rPr>
          <w:rFonts w:hint="eastAsia"/>
          <w:lang w:eastAsia="zh-CN"/>
        </w:rPr>
        <w:t>Data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组件；</w:t>
      </w:r>
    </w:p>
    <w:p w14:paraId="2F40C77A" w14:textId="0D29F648" w:rsidR="0090657F" w:rsidRDefault="00ED4BA1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Signal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Sky</w:t>
      </w:r>
      <w:r w:rsidR="00786672">
        <w:rPr>
          <w:rFonts w:hint="eastAsia"/>
          <w:lang w:eastAsia="zh-CN"/>
        </w:rPr>
        <w:t>组件。</w:t>
      </w:r>
    </w:p>
    <w:p w14:paraId="50F9DCD2" w14:textId="1D4446DB" w:rsidR="00021650" w:rsidRDefault="00126610" w:rsidP="0002165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页面布局</w:t>
      </w:r>
    </w:p>
    <w:p w14:paraId="57E67A38" w14:textId="2FFABDB4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Save</w:t>
      </w:r>
      <w:r w:rsidR="000B1F90">
        <w:rPr>
          <w:rFonts w:hint="eastAsia"/>
          <w:lang w:eastAsia="zh-CN"/>
        </w:rPr>
        <w:t>：当页面布局更改时，触发是否保存</w:t>
      </w:r>
    </w:p>
    <w:p w14:paraId="2AFBB4B0" w14:textId="182269AD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Auto</w:t>
      </w:r>
      <w:r w:rsidR="000B1F90">
        <w:rPr>
          <w:rFonts w:hint="eastAsia"/>
          <w:lang w:eastAsia="zh-CN"/>
        </w:rPr>
        <w:t>：将当前组件调节为紧凑布局</w:t>
      </w:r>
    </w:p>
    <w:p w14:paraId="013F1E9C" w14:textId="4B10CC09" w:rsidR="00E90BEF" w:rsidRDefault="00AE265E" w:rsidP="00005E09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Reset</w:t>
      </w:r>
      <w:r w:rsidR="000B1F90">
        <w:rPr>
          <w:rFonts w:hint="eastAsia"/>
          <w:lang w:eastAsia="zh-CN"/>
        </w:rPr>
        <w:t>：恢复默认组件布局</w:t>
      </w:r>
    </w:p>
    <w:p w14:paraId="074FA789" w14:textId="46446BC7" w:rsidR="00D05C08" w:rsidRDefault="00D05C08" w:rsidP="00D05C08">
      <w:pPr>
        <w:pStyle w:val="21"/>
        <w:rPr>
          <w:lang w:eastAsia="zh-CN"/>
        </w:rPr>
      </w:pPr>
      <w:bookmarkStart w:id="4" w:name="_Toc211869402"/>
      <w:r>
        <w:rPr>
          <w:rFonts w:hint="eastAsia"/>
          <w:lang w:eastAsia="zh-CN"/>
        </w:rPr>
        <w:t>2.</w:t>
      </w:r>
      <w:r w:rsidR="00ED4D6A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sdt>
        <w:sdtPr>
          <w:id w:val="-1351879620"/>
          <w:placeholder>
            <w:docPart w:val="8AF08276A8B94FD29CB3CB6F176EA566"/>
          </w:placeholder>
          <w15:appearance w15:val="hidden"/>
        </w:sdtPr>
        <w:sdtContent>
          <w:r w:rsidR="00ED4D6A">
            <w:rPr>
              <w:rFonts w:hint="eastAsia"/>
              <w:lang w:eastAsia="zh-CN"/>
            </w:rPr>
            <w:t>状态栏</w:t>
          </w:r>
        </w:sdtContent>
      </w:sdt>
      <w:bookmarkEnd w:id="4"/>
    </w:p>
    <w:p w14:paraId="245E7B89" w14:textId="413DC3E2" w:rsidR="00D05C08" w:rsidRDefault="00CB2415" w:rsidP="00775B8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990942F" wp14:editId="68544110">
            <wp:extent cx="1437815" cy="1515837"/>
            <wp:effectExtent l="0" t="0" r="0" b="8255"/>
            <wp:docPr id="185186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6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9841" cy="15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22C7" w14:textId="79C589C4" w:rsidR="00775B8B" w:rsidRPr="007A20ED" w:rsidRDefault="00775B8B" w:rsidP="00775B8B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852E4A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 w:rsidR="00852E4A">
        <w:rPr>
          <w:rFonts w:hint="eastAsia"/>
          <w:sz w:val="20"/>
          <w:lang w:eastAsia="zh-CN"/>
        </w:rPr>
        <w:t>状态栏</w:t>
      </w:r>
    </w:p>
    <w:p w14:paraId="693731DB" w14:textId="4E25234C" w:rsidR="00CB183D" w:rsidRDefault="00BC6950" w:rsidP="00005E09">
      <w:pPr>
        <w:rPr>
          <w:lang w:eastAsia="zh-CN"/>
        </w:rPr>
      </w:pPr>
      <w:r>
        <w:rPr>
          <w:rFonts w:hint="eastAsia"/>
          <w:lang w:eastAsia="zh-CN"/>
        </w:rPr>
        <w:t>根据应用的不同，状态栏将加载不同的数据状态</w:t>
      </w:r>
      <w:r w:rsidR="003C41F8">
        <w:rPr>
          <w:rFonts w:hint="eastAsia"/>
          <w:lang w:eastAsia="zh-CN"/>
        </w:rPr>
        <w:t>。</w:t>
      </w:r>
    </w:p>
    <w:p w14:paraId="06EEC5F3" w14:textId="6C87BE31" w:rsidR="00BA19AA" w:rsidRDefault="003C5F59" w:rsidP="00DE219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984F2B" wp14:editId="58F1D03B">
            <wp:extent cx="3916155" cy="3250460"/>
            <wp:effectExtent l="0" t="0" r="8255" b="7620"/>
            <wp:docPr id="185879390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3901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749" cy="32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9AC" w14:textId="09233994" w:rsidR="00D045D8" w:rsidRPr="007A20ED" w:rsidRDefault="00D045D8" w:rsidP="00D045D8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状态栏自定义属性</w:t>
      </w:r>
    </w:p>
    <w:p w14:paraId="100FC733" w14:textId="31D98BF9" w:rsidR="006C4C94" w:rsidRPr="00A70274" w:rsidRDefault="00673D83" w:rsidP="00005E09">
      <w:pPr>
        <w:rPr>
          <w:lang w:eastAsia="zh-CN"/>
        </w:rPr>
      </w:pPr>
      <w:r>
        <w:rPr>
          <w:rFonts w:hint="eastAsia"/>
          <w:lang w:eastAsia="zh-CN"/>
        </w:rPr>
        <w:lastRenderedPageBreak/>
        <w:t>部分</w:t>
      </w:r>
      <w:r w:rsidR="003354F1">
        <w:rPr>
          <w:rFonts w:hint="eastAsia"/>
          <w:lang w:eastAsia="zh-CN"/>
        </w:rPr>
        <w:t>应用（如</w:t>
      </w:r>
      <w:r w:rsidR="003354F1">
        <w:rPr>
          <w:rFonts w:hint="eastAsia"/>
          <w:lang w:eastAsia="zh-CN"/>
        </w:rPr>
        <w:t>Flow</w:t>
      </w:r>
      <w:r w:rsidR="003354F1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支持</w:t>
      </w:r>
      <w:r w:rsidR="003354F1">
        <w:rPr>
          <w:rFonts w:hint="eastAsia"/>
          <w:lang w:eastAsia="zh-CN"/>
        </w:rPr>
        <w:t>Add new value</w:t>
      </w:r>
      <w:r w:rsidR="003354F1">
        <w:rPr>
          <w:rFonts w:hint="eastAsia"/>
          <w:lang w:eastAsia="zh-CN"/>
        </w:rPr>
        <w:t>功能，可以基于现有数据创建新的字段。</w:t>
      </w:r>
    </w:p>
    <w:p w14:paraId="0E04DC00" w14:textId="274DDC29" w:rsidR="00E41BEB" w:rsidRDefault="00FF46DD" w:rsidP="005833BF">
      <w:pPr>
        <w:pStyle w:val="1"/>
        <w:rPr>
          <w:lang w:eastAsia="zh-CN"/>
        </w:rPr>
      </w:pPr>
      <w:bookmarkStart w:id="5" w:name="_Toc211869403"/>
      <w:r>
        <w:rPr>
          <w:rFonts w:hint="eastAsia"/>
          <w:lang w:eastAsia="zh-CN"/>
        </w:rPr>
        <w:t>3</w:t>
      </w:r>
      <w:r w:rsidR="006508EC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2045474776"/>
          <w:placeholder>
            <w:docPart w:val="F6B66ABE960E4DA0ACCD75FAF894CB1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543111">
            <w:rPr>
              <w:rFonts w:hint="eastAsia"/>
              <w:lang w:eastAsia="zh-CN"/>
            </w:rPr>
            <w:t>机器人应用</w:t>
          </w:r>
          <w:r w:rsidR="002C7402">
            <w:rPr>
              <w:rFonts w:hint="eastAsia"/>
              <w:lang w:eastAsia="zh-CN"/>
            </w:rPr>
            <w:t>（</w:t>
          </w:r>
          <w:r w:rsidR="002C7402">
            <w:rPr>
              <w:rFonts w:hint="eastAsia"/>
              <w:lang w:eastAsia="zh-CN"/>
            </w:rPr>
            <w:t>Robot</w:t>
          </w:r>
          <w:r w:rsidR="002C7402">
            <w:rPr>
              <w:rFonts w:hint="eastAsia"/>
              <w:lang w:eastAsia="zh-CN"/>
            </w:rPr>
            <w:t>）</w:t>
          </w:r>
        </w:sdtContent>
      </w:sdt>
      <w:bookmarkEnd w:id="5"/>
    </w:p>
    <w:p w14:paraId="5EB60B32" w14:textId="4CB02F1F" w:rsidR="003A604E" w:rsidRDefault="00B43FAB" w:rsidP="00005E09">
      <w:pPr>
        <w:pStyle w:val="21"/>
      </w:pPr>
      <w:bookmarkStart w:id="6" w:name="_Toc211869404"/>
      <w:r>
        <w:rPr>
          <w:rFonts w:hint="eastAsia"/>
          <w:lang w:eastAsia="zh-CN"/>
        </w:rPr>
        <w:t>3</w:t>
      </w:r>
      <w:r w:rsidR="00A157F5">
        <w:rPr>
          <w:rFonts w:hint="eastAsia"/>
          <w:lang w:eastAsia="zh-CN"/>
        </w:rPr>
        <w:t xml:space="preserve">.1 </w:t>
      </w:r>
      <w:sdt>
        <w:sdtPr>
          <w:id w:val="263038260"/>
          <w:placeholder>
            <w:docPart w:val="A97B4168655E4388A59724E68AE1DB59"/>
          </w:placeholder>
          <w15:appearance w15:val="hidden"/>
        </w:sdtPr>
        <w:sdtContent>
          <w:r w:rsidR="00863075">
            <w:rPr>
              <w:rFonts w:hint="eastAsia"/>
              <w:lang w:eastAsia="zh-CN"/>
            </w:rPr>
            <w:t xml:space="preserve">Flow </w:t>
          </w:r>
          <w:r w:rsidR="00863075">
            <w:rPr>
              <w:rFonts w:hint="eastAsia"/>
              <w:lang w:eastAsia="zh-CN"/>
            </w:rPr>
            <w:t>数据流</w:t>
          </w:r>
        </w:sdtContent>
      </w:sdt>
      <w:bookmarkEnd w:id="6"/>
    </w:p>
    <w:p w14:paraId="7765B85E" w14:textId="145EF53F" w:rsidR="00863075" w:rsidRDefault="0086307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9F3388C" wp14:editId="210F7DD0">
            <wp:extent cx="5943600" cy="3006725"/>
            <wp:effectExtent l="0" t="0" r="0" b="3175"/>
            <wp:docPr id="204759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90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5B3" w14:textId="58B8A18D" w:rsidR="001B6812" w:rsidRPr="00BC1099" w:rsidRDefault="001B6812" w:rsidP="00BC1099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D6002F">
        <w:rPr>
          <w:rFonts w:hint="eastAsia"/>
          <w:sz w:val="20"/>
          <w:lang w:eastAsia="zh-CN"/>
        </w:rPr>
        <w:t>3</w:t>
      </w:r>
      <w:r>
        <w:rPr>
          <w:rFonts w:hint="eastAsia"/>
          <w:sz w:val="20"/>
          <w:lang w:eastAsia="zh-CN"/>
        </w:rPr>
        <w:t>-</w:t>
      </w:r>
      <w:r w:rsidR="00D6002F">
        <w:rPr>
          <w:rFonts w:hint="eastAsia"/>
          <w:sz w:val="20"/>
          <w:lang w:eastAsia="zh-CN"/>
        </w:rPr>
        <w:t>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AC1370">
        <w:rPr>
          <w:rFonts w:hint="eastAsia"/>
          <w:spacing w:val="-5"/>
          <w:sz w:val="20"/>
          <w:lang w:eastAsia="zh-CN"/>
        </w:rPr>
        <w:t>机器人</w:t>
      </w:r>
      <w:r w:rsidR="00AC1370">
        <w:rPr>
          <w:rFonts w:hint="eastAsia"/>
          <w:spacing w:val="-5"/>
          <w:sz w:val="20"/>
          <w:lang w:eastAsia="zh-CN"/>
        </w:rPr>
        <w:t>Flow</w:t>
      </w:r>
      <w:r w:rsidR="00AC1370">
        <w:rPr>
          <w:rFonts w:hint="eastAsia"/>
          <w:spacing w:val="-5"/>
          <w:sz w:val="20"/>
          <w:lang w:eastAsia="zh-CN"/>
        </w:rPr>
        <w:t>数据流</w:t>
      </w:r>
    </w:p>
    <w:p w14:paraId="22C4A947" w14:textId="18594FA7" w:rsidR="00687A73" w:rsidRDefault="007D14D5" w:rsidP="00005E09">
      <w:pPr>
        <w:rPr>
          <w:lang w:eastAsia="zh-CN"/>
        </w:rPr>
      </w:pPr>
      <w:r>
        <w:rPr>
          <w:rFonts w:hint="eastAsia"/>
          <w:lang w:eastAsia="zh-CN"/>
        </w:rPr>
        <w:t>Flow</w:t>
      </w:r>
      <w:r w:rsidR="00496A4C">
        <w:rPr>
          <w:rFonts w:hint="eastAsia"/>
          <w:lang w:eastAsia="zh-CN"/>
        </w:rPr>
        <w:t>考虑了机器人常见的可视化需求，例如数据的时序变化、</w:t>
      </w:r>
      <w:r w:rsidR="00CA32A4">
        <w:rPr>
          <w:rFonts w:hint="eastAsia"/>
          <w:lang w:eastAsia="zh-CN"/>
        </w:rPr>
        <w:t>原始日志和</w:t>
      </w:r>
      <w:r w:rsidR="00F80237">
        <w:rPr>
          <w:rFonts w:hint="eastAsia"/>
          <w:lang w:eastAsia="zh-CN"/>
        </w:rPr>
        <w:t>轨迹偏移。</w:t>
      </w:r>
      <w:r w:rsidR="00D251EA">
        <w:rPr>
          <w:rFonts w:hint="eastAsia"/>
          <w:lang w:eastAsia="zh-CN"/>
        </w:rPr>
        <w:t>Flow</w:t>
      </w:r>
      <w:r w:rsidR="00D251EA">
        <w:rPr>
          <w:rFonts w:hint="eastAsia"/>
          <w:lang w:eastAsia="zh-CN"/>
        </w:rPr>
        <w:t>要求的</w:t>
      </w:r>
      <w:r w:rsidR="00D251EA" w:rsidRPr="00D251EA">
        <w:rPr>
          <w:lang w:eastAsia="zh-CN"/>
        </w:rPr>
        <w:t>数据采用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格式，并以换行符分隔</w:t>
      </w:r>
      <w:r w:rsidR="001E5C68">
        <w:rPr>
          <w:rFonts w:hint="eastAsia"/>
          <w:lang w:eastAsia="zh-CN"/>
        </w:rPr>
        <w:t>，</w:t>
      </w:r>
      <w:r w:rsidR="00D251EA" w:rsidRPr="00D251EA">
        <w:rPr>
          <w:lang w:eastAsia="zh-CN"/>
        </w:rPr>
        <w:t>每行一个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对象</w:t>
      </w:r>
      <w:r w:rsidR="00B151C9">
        <w:rPr>
          <w:rFonts w:hint="eastAsia"/>
          <w:lang w:eastAsia="zh-CN"/>
        </w:rPr>
        <w:t>，</w:t>
      </w:r>
      <w:r w:rsidR="0079691B">
        <w:rPr>
          <w:rFonts w:hint="eastAsia"/>
          <w:lang w:eastAsia="zh-CN"/>
        </w:rPr>
        <w:t>以下为一段</w:t>
      </w:r>
      <w:r w:rsidR="006550F1">
        <w:rPr>
          <w:rFonts w:hint="eastAsia"/>
          <w:lang w:eastAsia="zh-CN"/>
        </w:rPr>
        <w:t>示例</w:t>
      </w:r>
      <w:r w:rsidR="0079691B">
        <w:rPr>
          <w:rFonts w:hint="eastAsia"/>
          <w:lang w:eastAsia="zh-CN"/>
        </w:rPr>
        <w:t>数据</w:t>
      </w:r>
      <w:r w:rsidR="00B151C9">
        <w:rPr>
          <w:rFonts w:hint="eastAsia"/>
          <w:lang w:eastAsia="zh-CN"/>
        </w:rPr>
        <w:t>：</w:t>
      </w:r>
    </w:p>
    <w:p w14:paraId="78921A7E" w14:textId="77777777" w:rsidR="00B579E9" w:rsidRDefault="00B579E9" w:rsidP="00646A74">
      <w:pPr>
        <w:pStyle w:val="SourceCode"/>
        <w:divId w:val="98138876"/>
        <w:rPr>
          <w14:ligatures w14:val="none"/>
        </w:rPr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1.20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}</w:t>
      </w:r>
    </w:p>
    <w:p w14:paraId="180F4FC8" w14:textId="77777777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0.4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6BFEA769" w14:textId="687CEA4B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0.10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0.31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1F9AD22E" w14:textId="3699ED12" w:rsidR="002514E8" w:rsidRDefault="002514E8" w:rsidP="002514E8">
      <w:pPr>
        <w:pStyle w:val="31"/>
        <w:rPr>
          <w:lang w:eastAsia="zh-CN"/>
        </w:rPr>
      </w:pPr>
      <w:bookmarkStart w:id="7" w:name="_Toc211869405"/>
      <w:r>
        <w:rPr>
          <w:rFonts w:hint="eastAsia"/>
          <w:lang w:eastAsia="zh-CN"/>
        </w:rPr>
        <w:lastRenderedPageBreak/>
        <w:t>3.1.</w:t>
      </w:r>
      <w:r w:rsidR="00DC663F">
        <w:rPr>
          <w:rFonts w:hint="eastAsia"/>
          <w:lang w:eastAsia="zh-CN"/>
        </w:rPr>
        <w:t>1</w:t>
      </w:r>
      <w:sdt>
        <w:sdtPr>
          <w:id w:val="-1542596679"/>
          <w:placeholder>
            <w:docPart w:val="D56D46FDFD664DB283C846D95F2DD3C8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707102">
            <w:rPr>
              <w:rFonts w:hint="eastAsia"/>
              <w:lang w:eastAsia="zh-CN"/>
            </w:rPr>
            <w:t>日志</w:t>
          </w:r>
          <w:r>
            <w:rPr>
              <w:rFonts w:hint="eastAsia"/>
              <w:lang w:eastAsia="zh-CN"/>
            </w:rPr>
            <w:t>组件（</w:t>
          </w:r>
          <w:r w:rsidR="00707102">
            <w:rPr>
              <w:rFonts w:hint="eastAsia"/>
              <w:lang w:eastAsia="zh-CN"/>
            </w:rPr>
            <w:t>Console</w:t>
          </w:r>
          <w:r>
            <w:rPr>
              <w:rFonts w:hint="eastAsia"/>
              <w:lang w:eastAsia="zh-CN"/>
            </w:rPr>
            <w:t>）</w:t>
          </w:r>
        </w:sdtContent>
      </w:sdt>
      <w:bookmarkEnd w:id="7"/>
    </w:p>
    <w:p w14:paraId="5DB709FB" w14:textId="37E22A20" w:rsidR="002514E8" w:rsidRDefault="00BD7EBC" w:rsidP="003A388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97337DB" wp14:editId="7A8109A3">
            <wp:extent cx="3958381" cy="2655837"/>
            <wp:effectExtent l="0" t="0" r="4445" b="0"/>
            <wp:docPr id="857573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3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489" cy="26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377D" w14:textId="26E43521" w:rsidR="00AC1370" w:rsidRDefault="00AC1370" w:rsidP="003A388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F60265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F60265">
        <w:rPr>
          <w:rFonts w:hint="eastAsia"/>
          <w:spacing w:val="-5"/>
          <w:sz w:val="20"/>
          <w:lang w:eastAsia="zh-CN"/>
        </w:rPr>
        <w:t>日志组件（</w:t>
      </w:r>
      <w:r w:rsidR="00F60265">
        <w:rPr>
          <w:rFonts w:hint="eastAsia"/>
          <w:spacing w:val="-5"/>
          <w:sz w:val="20"/>
          <w:lang w:eastAsia="zh-CN"/>
        </w:rPr>
        <w:t>Console</w:t>
      </w:r>
      <w:r w:rsidR="00F60265">
        <w:rPr>
          <w:rFonts w:hint="eastAsia"/>
          <w:spacing w:val="-5"/>
          <w:sz w:val="20"/>
          <w:lang w:eastAsia="zh-CN"/>
        </w:rPr>
        <w:t>）</w:t>
      </w:r>
    </w:p>
    <w:p w14:paraId="0B757876" w14:textId="1B052346" w:rsidR="00397AD1" w:rsidRDefault="00397AD1" w:rsidP="00844E53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控制区</w:t>
      </w:r>
    </w:p>
    <w:p w14:paraId="0A6A3EE7" w14:textId="40709C41" w:rsidR="00D11612" w:rsidRDefault="00C2026C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</w:t>
      </w:r>
      <w:r w:rsidR="00844E53">
        <w:rPr>
          <w:rFonts w:hint="eastAsia"/>
          <w:spacing w:val="-5"/>
          <w:sz w:val="20"/>
          <w:lang w:eastAsia="zh-CN"/>
        </w:rPr>
        <w:t>过滤</w:t>
      </w:r>
      <w:r w:rsidR="009322A0">
        <w:rPr>
          <w:rFonts w:hint="eastAsia"/>
          <w:spacing w:val="-5"/>
          <w:sz w:val="20"/>
          <w:lang w:eastAsia="zh-CN"/>
        </w:rPr>
        <w:t>：用于过滤感兴趣的数据（当前支持</w:t>
      </w:r>
      <w:r w:rsidR="009322A0">
        <w:rPr>
          <w:rFonts w:hint="eastAsia"/>
          <w:spacing w:val="-5"/>
          <w:sz w:val="20"/>
          <w:lang w:eastAsia="zh-CN"/>
        </w:rPr>
        <w:t>JSON</w:t>
      </w:r>
      <w:r w:rsidR="009322A0">
        <w:rPr>
          <w:rFonts w:hint="eastAsia"/>
          <w:spacing w:val="-5"/>
          <w:sz w:val="20"/>
          <w:lang w:eastAsia="zh-CN"/>
        </w:rPr>
        <w:t>、</w:t>
      </w:r>
      <w:r w:rsidR="009322A0">
        <w:rPr>
          <w:rFonts w:hint="eastAsia"/>
          <w:spacing w:val="-5"/>
          <w:sz w:val="20"/>
          <w:lang w:eastAsia="zh-CN"/>
        </w:rPr>
        <w:t>NMEA</w:t>
      </w:r>
      <w:r w:rsidR="009322A0">
        <w:rPr>
          <w:rFonts w:hint="eastAsia"/>
          <w:spacing w:val="-5"/>
          <w:sz w:val="20"/>
          <w:lang w:eastAsia="zh-CN"/>
        </w:rPr>
        <w:t>）</w:t>
      </w:r>
    </w:p>
    <w:p w14:paraId="49711007" w14:textId="37CCCAFD" w:rsidR="00B60BF3" w:rsidRDefault="00B60BF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启用时间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禁用时间</w:t>
      </w:r>
      <w:r w:rsidR="00386BDE">
        <w:rPr>
          <w:rFonts w:hint="eastAsia"/>
          <w:spacing w:val="-5"/>
          <w:sz w:val="20"/>
          <w:lang w:eastAsia="zh-CN"/>
        </w:rPr>
        <w:t>：启用或禁用时间戳</w:t>
      </w:r>
    </w:p>
    <w:p w14:paraId="7D5E5C97" w14:textId="58018E03" w:rsidR="00A308B3" w:rsidRDefault="00D857E6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proofErr w:type="gramStart"/>
      <w:r>
        <w:rPr>
          <w:rFonts w:hint="eastAsia"/>
          <w:spacing w:val="-5"/>
          <w:sz w:val="20"/>
          <w:lang w:eastAsia="zh-CN"/>
        </w:rPr>
        <w:t>置底</w:t>
      </w:r>
      <w:proofErr w:type="gramEnd"/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滚动</w:t>
      </w:r>
      <w:r w:rsidR="00386BDE">
        <w:rPr>
          <w:rFonts w:hint="eastAsia"/>
          <w:spacing w:val="-5"/>
          <w:sz w:val="20"/>
          <w:lang w:eastAsia="zh-CN"/>
        </w:rPr>
        <w:t>：将窗口吸附在底部或使用鼠标手动滚动窗口；</w:t>
      </w:r>
    </w:p>
    <w:p w14:paraId="4318AA49" w14:textId="236F8A78" w:rsidR="006D173F" w:rsidRDefault="006D173F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搜索</w:t>
      </w:r>
      <w:r w:rsidR="00AB287A">
        <w:rPr>
          <w:rFonts w:hint="eastAsia"/>
          <w:spacing w:val="-5"/>
          <w:sz w:val="20"/>
          <w:lang w:eastAsia="zh-CN"/>
        </w:rPr>
        <w:t>：字段搜索</w:t>
      </w:r>
    </w:p>
    <w:p w14:paraId="3A0DB454" w14:textId="11E01462" w:rsidR="006D173F" w:rsidRDefault="00DE024E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保存</w:t>
      </w:r>
      <w:r w:rsidR="00AB287A">
        <w:rPr>
          <w:rFonts w:hint="eastAsia"/>
          <w:spacing w:val="-5"/>
          <w:sz w:val="20"/>
          <w:lang w:eastAsia="zh-CN"/>
        </w:rPr>
        <w:t>：保存日志</w:t>
      </w:r>
    </w:p>
    <w:p w14:paraId="207DC68D" w14:textId="07134F40" w:rsidR="00A93773" w:rsidRDefault="00A9377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清除</w:t>
      </w:r>
      <w:r w:rsidR="00AB287A">
        <w:rPr>
          <w:rFonts w:hint="eastAsia"/>
          <w:spacing w:val="-5"/>
          <w:sz w:val="20"/>
          <w:lang w:eastAsia="zh-CN"/>
        </w:rPr>
        <w:t>：清空控制台</w:t>
      </w:r>
    </w:p>
    <w:p w14:paraId="54879C92" w14:textId="585100E6" w:rsidR="00D11612" w:rsidRDefault="000E41E6" w:rsidP="00F63D75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继续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暂停</w:t>
      </w:r>
      <w:r w:rsidR="00AB287A">
        <w:rPr>
          <w:rFonts w:hint="eastAsia"/>
          <w:spacing w:val="-5"/>
          <w:sz w:val="20"/>
          <w:lang w:eastAsia="zh-CN"/>
        </w:rPr>
        <w:t>：继续或暂停呈现控制数据（仅用于实时数据）</w:t>
      </w:r>
    </w:p>
    <w:p w14:paraId="5D3E0959" w14:textId="2F26E330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内容区</w:t>
      </w:r>
    </w:p>
    <w:p w14:paraId="5D03AF71" w14:textId="0A0D278E" w:rsidR="009F7208" w:rsidRDefault="0029556B" w:rsidP="009F7208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 w:rsidRPr="00C36235">
        <w:rPr>
          <w:rFonts w:hint="eastAsia"/>
          <w:b/>
          <w:bCs/>
          <w:spacing w:val="-5"/>
          <w:sz w:val="20"/>
          <w:lang w:eastAsia="zh-CN"/>
        </w:rPr>
        <w:t>黑色字体</w:t>
      </w:r>
      <w:r>
        <w:rPr>
          <w:rFonts w:hint="eastAsia"/>
          <w:spacing w:val="-5"/>
          <w:sz w:val="20"/>
          <w:lang w:eastAsia="zh-CN"/>
        </w:rPr>
        <w:t>为有效数据，</w:t>
      </w:r>
      <w:r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红色</w:t>
      </w:r>
      <w:r w:rsidR="00C36235"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字体</w:t>
      </w:r>
      <w:r>
        <w:rPr>
          <w:rFonts w:hint="eastAsia"/>
          <w:spacing w:val="-5"/>
          <w:sz w:val="20"/>
          <w:lang w:eastAsia="zh-CN"/>
        </w:rPr>
        <w:t>为其他数据</w:t>
      </w:r>
      <w:r w:rsidR="00431FBE">
        <w:rPr>
          <w:rFonts w:hint="eastAsia"/>
          <w:spacing w:val="-5"/>
          <w:sz w:val="20"/>
          <w:lang w:eastAsia="zh-CN"/>
        </w:rPr>
        <w:t>、</w:t>
      </w:r>
      <w:r w:rsidR="00431FBE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黄色</w:t>
      </w:r>
      <w:r w:rsidR="00C36235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字体</w:t>
      </w:r>
      <w:r w:rsidR="00431FBE">
        <w:rPr>
          <w:rFonts w:hint="eastAsia"/>
          <w:spacing w:val="-5"/>
          <w:sz w:val="20"/>
          <w:lang w:eastAsia="zh-CN"/>
        </w:rPr>
        <w:t>为搜索目标。</w:t>
      </w:r>
    </w:p>
    <w:p w14:paraId="72DBCF1B" w14:textId="5AD04D24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状态区</w:t>
      </w:r>
    </w:p>
    <w:p w14:paraId="21939FED" w14:textId="56116535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消息总数</w:t>
      </w:r>
    </w:p>
    <w:p w14:paraId="4F7AA50F" w14:textId="3C255693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有效数目</w:t>
      </w:r>
    </w:p>
    <w:p w14:paraId="19AE2B69" w14:textId="39FFF603" w:rsidR="00817CDB" w:rsidRPr="000651DE" w:rsidRDefault="006A7558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数据接收速率</w:t>
      </w:r>
    </w:p>
    <w:p w14:paraId="591124F3" w14:textId="727C26F3" w:rsidR="00DC663F" w:rsidRDefault="00DC663F" w:rsidP="00DC663F">
      <w:pPr>
        <w:pStyle w:val="31"/>
        <w:rPr>
          <w:lang w:eastAsia="zh-CN"/>
        </w:rPr>
      </w:pPr>
      <w:bookmarkStart w:id="8" w:name="_Toc211869406"/>
      <w:r>
        <w:rPr>
          <w:rFonts w:hint="eastAsia"/>
          <w:lang w:eastAsia="zh-CN"/>
        </w:rPr>
        <w:lastRenderedPageBreak/>
        <w:t>3.1.2</w:t>
      </w:r>
      <w:sdt>
        <w:sdtPr>
          <w:id w:val="1955199582"/>
          <w:placeholder>
            <w:docPart w:val="2DF7BE45A31F4A26AEE88B18EC787432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BB0071">
            <w:rPr>
              <w:rFonts w:hint="eastAsia"/>
              <w:lang w:eastAsia="zh-CN"/>
            </w:rPr>
            <w:t>时序</w:t>
          </w:r>
          <w:r>
            <w:rPr>
              <w:rFonts w:hint="eastAsia"/>
              <w:lang w:eastAsia="zh-CN"/>
            </w:rPr>
            <w:t>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8"/>
    </w:p>
    <w:p w14:paraId="01C37618" w14:textId="44034DF4" w:rsidR="00DC663F" w:rsidRDefault="00543717" w:rsidP="002B200E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DD272D7" wp14:editId="5E775811">
            <wp:extent cx="3935073" cy="2650462"/>
            <wp:effectExtent l="0" t="0" r="8890" b="0"/>
            <wp:docPr id="173971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0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855" cy="26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AB6" w14:textId="08FD4419" w:rsidR="00BF7971" w:rsidRPr="009F1C79" w:rsidRDefault="00BF7971" w:rsidP="009F1C79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7B351D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7B351D">
        <w:rPr>
          <w:rFonts w:hint="eastAsia"/>
          <w:spacing w:val="-5"/>
          <w:sz w:val="20"/>
          <w:lang w:eastAsia="zh-CN"/>
        </w:rPr>
        <w:t>时序数据</w:t>
      </w:r>
      <w:r>
        <w:rPr>
          <w:rFonts w:hint="eastAsia"/>
          <w:spacing w:val="-5"/>
          <w:sz w:val="20"/>
          <w:lang w:eastAsia="zh-CN"/>
        </w:rPr>
        <w:t>（</w:t>
      </w:r>
      <w:r w:rsidR="00C10E6B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6DC92804" w14:textId="2DBB6422" w:rsidR="00DC663F" w:rsidRDefault="009F1C79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配置</w:t>
      </w:r>
    </w:p>
    <w:p w14:paraId="44623718" w14:textId="4834B74B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视图布局</w:t>
      </w:r>
      <w:r w:rsidR="00644C51">
        <w:rPr>
          <w:rFonts w:hint="eastAsia"/>
          <w:lang w:eastAsia="zh-CN"/>
        </w:rPr>
        <w:t>（支持单图单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轴、单图双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双图单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双图双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轴）</w:t>
      </w:r>
    </w:p>
    <w:p w14:paraId="6C9B898A" w14:textId="7651AA54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字段选择</w:t>
      </w:r>
      <w:r w:rsidR="005F3F7C">
        <w:rPr>
          <w:rFonts w:hint="eastAsia"/>
          <w:lang w:eastAsia="zh-CN"/>
        </w:rPr>
        <w:t>（</w:t>
      </w:r>
      <w:r w:rsidR="0024193C">
        <w:rPr>
          <w:rFonts w:hint="eastAsia"/>
          <w:lang w:eastAsia="zh-CN"/>
        </w:rPr>
        <w:t>Flow</w:t>
      </w:r>
      <w:r w:rsidR="00D20CE1">
        <w:rPr>
          <w:rFonts w:hint="eastAsia"/>
          <w:lang w:eastAsia="zh-CN"/>
        </w:rPr>
        <w:t>会</w:t>
      </w:r>
      <w:r w:rsidR="005F3F7C">
        <w:rPr>
          <w:rFonts w:hint="eastAsia"/>
          <w:lang w:eastAsia="zh-CN"/>
        </w:rPr>
        <w:t>自动从</w:t>
      </w:r>
      <w:r w:rsidR="005F3F7C">
        <w:rPr>
          <w:rFonts w:hint="eastAsia"/>
          <w:lang w:eastAsia="zh-CN"/>
        </w:rPr>
        <w:t>JSON</w:t>
      </w:r>
      <w:r w:rsidR="005F3F7C">
        <w:rPr>
          <w:rFonts w:hint="eastAsia"/>
          <w:lang w:eastAsia="zh-CN"/>
        </w:rPr>
        <w:t>中解析</w:t>
      </w:r>
      <w:r w:rsidR="00CC279B">
        <w:rPr>
          <w:rFonts w:hint="eastAsia"/>
          <w:lang w:eastAsia="zh-CN"/>
        </w:rPr>
        <w:t>字段</w:t>
      </w:r>
      <w:r w:rsidR="005F3F7C">
        <w:rPr>
          <w:rFonts w:hint="eastAsia"/>
          <w:lang w:eastAsia="zh-CN"/>
        </w:rPr>
        <w:t>）</w:t>
      </w:r>
    </w:p>
    <w:p w14:paraId="4C487A07" w14:textId="7CB6183C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取色器与填充</w:t>
      </w:r>
      <w:r w:rsidR="0026742E">
        <w:rPr>
          <w:rFonts w:hint="eastAsia"/>
          <w:lang w:eastAsia="zh-CN"/>
        </w:rPr>
        <w:t>（可自定义颜色及是否填充）</w:t>
      </w:r>
    </w:p>
    <w:p w14:paraId="1374262D" w14:textId="667B6CD3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020F7A">
        <w:rPr>
          <w:rFonts w:hint="eastAsia"/>
          <w:lang w:eastAsia="zh-CN"/>
        </w:rPr>
        <w:t>：</w:t>
      </w:r>
      <w:proofErr w:type="gramStart"/>
      <w:r w:rsidR="00020F7A">
        <w:rPr>
          <w:rFonts w:hint="eastAsia"/>
          <w:lang w:eastAsia="zh-CN"/>
        </w:rPr>
        <w:t>滑窗会</w:t>
      </w:r>
      <w:proofErr w:type="gramEnd"/>
      <w:r w:rsidR="00020F7A">
        <w:rPr>
          <w:rFonts w:hint="eastAsia"/>
          <w:lang w:eastAsia="zh-CN"/>
        </w:rPr>
        <w:t>显示最新的</w:t>
      </w:r>
      <w:r w:rsidR="00020F7A">
        <w:rPr>
          <w:rFonts w:hint="eastAsia"/>
          <w:lang w:eastAsia="zh-CN"/>
        </w:rPr>
        <w:t>100</w:t>
      </w:r>
      <w:r w:rsidR="00020F7A">
        <w:rPr>
          <w:rFonts w:hint="eastAsia"/>
          <w:lang w:eastAsia="zh-CN"/>
        </w:rPr>
        <w:t>条数据（实时工作时，将强制</w:t>
      </w:r>
      <w:proofErr w:type="gramStart"/>
      <w:r w:rsidR="00020F7A">
        <w:rPr>
          <w:rFonts w:hint="eastAsia"/>
          <w:lang w:eastAsia="zh-CN"/>
        </w:rPr>
        <w:t>启用滑窗</w:t>
      </w:r>
      <w:r w:rsidR="00AD5BB1">
        <w:rPr>
          <w:rFonts w:hint="eastAsia"/>
          <w:lang w:eastAsia="zh-CN"/>
        </w:rPr>
        <w:t>以</w:t>
      </w:r>
      <w:proofErr w:type="gramEnd"/>
      <w:r w:rsidR="001C47BB">
        <w:rPr>
          <w:rFonts w:hint="eastAsia"/>
          <w:lang w:eastAsia="zh-CN"/>
        </w:rPr>
        <w:t>保证应用性能</w:t>
      </w:r>
      <w:r w:rsidR="00020F7A">
        <w:rPr>
          <w:rFonts w:hint="eastAsia"/>
          <w:lang w:eastAsia="zh-CN"/>
        </w:rPr>
        <w:t>）</w:t>
      </w:r>
    </w:p>
    <w:p w14:paraId="6CC14EB6" w14:textId="0D99AD67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消息格式</w:t>
      </w:r>
    </w:p>
    <w:p w14:paraId="58B27C65" w14:textId="3FBC10E2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410D4E">
        <w:rPr>
          <w:rFonts w:hint="eastAsia"/>
          <w:lang w:eastAsia="zh-CN"/>
        </w:rPr>
        <w:t>：恢复放缩状态</w:t>
      </w:r>
    </w:p>
    <w:p w14:paraId="3ED0E12B" w14:textId="3F08007D" w:rsidR="00DC663F" w:rsidRDefault="00687D21" w:rsidP="00005E0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清除</w:t>
      </w:r>
      <w:r w:rsidR="00410D4E">
        <w:rPr>
          <w:rFonts w:hint="eastAsia"/>
          <w:lang w:eastAsia="zh-CN"/>
        </w:rPr>
        <w:t>：清空所有数据</w:t>
      </w:r>
    </w:p>
    <w:p w14:paraId="30145116" w14:textId="366AE309" w:rsidR="00DC663F" w:rsidRDefault="00DC663F" w:rsidP="00DC663F">
      <w:pPr>
        <w:pStyle w:val="31"/>
        <w:rPr>
          <w:lang w:eastAsia="zh-CN"/>
        </w:rPr>
      </w:pPr>
      <w:bookmarkStart w:id="9" w:name="_Toc211869407"/>
      <w:r>
        <w:rPr>
          <w:rFonts w:hint="eastAsia"/>
          <w:lang w:eastAsia="zh-CN"/>
        </w:rPr>
        <w:lastRenderedPageBreak/>
        <w:t>3.1.3</w:t>
      </w:r>
      <w:sdt>
        <w:sdtPr>
          <w:id w:val="-1962721702"/>
          <w:placeholder>
            <w:docPart w:val="7D401DF09CF345F0AAC19A48EAB23734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轨迹</w:t>
          </w:r>
          <w:r w:rsidR="00BB0071">
            <w:rPr>
              <w:rFonts w:hint="eastAsia"/>
              <w:lang w:eastAsia="zh-CN"/>
            </w:rPr>
            <w:t>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Deviation</w:t>
          </w:r>
          <w:r>
            <w:rPr>
              <w:rFonts w:hint="eastAsia"/>
              <w:lang w:eastAsia="zh-CN"/>
            </w:rPr>
            <w:t>）</w:t>
          </w:r>
        </w:sdtContent>
      </w:sdt>
      <w:bookmarkEnd w:id="9"/>
    </w:p>
    <w:p w14:paraId="36ED16B1" w14:textId="70E69F7E" w:rsidR="00DC663F" w:rsidRDefault="00DE1627" w:rsidP="00CC11D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A819B75" wp14:editId="4FD0FCF4">
            <wp:extent cx="3902217" cy="2633491"/>
            <wp:effectExtent l="0" t="0" r="3175" b="0"/>
            <wp:docPr id="213004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0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145" cy="26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4E1" w14:textId="47F2C1DE" w:rsidR="00CC11DD" w:rsidRPr="00FA4E83" w:rsidRDefault="00CC11DD" w:rsidP="00FA4E83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64F5D1E2" w14:textId="190B532A" w:rsidR="00DC663F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="009B1EAE">
        <w:rPr>
          <w:rFonts w:hint="eastAsia"/>
          <w:lang w:eastAsia="zh-CN"/>
        </w:rPr>
        <w:t>：配置轨迹字段与颜色，当前最多支持</w:t>
      </w:r>
      <w:r w:rsidR="009B1EAE">
        <w:rPr>
          <w:rFonts w:hint="eastAsia"/>
          <w:lang w:eastAsia="zh-CN"/>
        </w:rPr>
        <w:t>4</w:t>
      </w:r>
      <w:r w:rsidR="009B1EAE">
        <w:rPr>
          <w:rFonts w:hint="eastAsia"/>
          <w:lang w:eastAsia="zh-CN"/>
        </w:rPr>
        <w:t>条轨迹</w:t>
      </w:r>
    </w:p>
    <w:p w14:paraId="795AB0B8" w14:textId="2CE90B83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AD0D25">
        <w:rPr>
          <w:rFonts w:hint="eastAsia"/>
          <w:lang w:eastAsia="zh-CN"/>
        </w:rPr>
        <w:t>：</w:t>
      </w:r>
      <w:proofErr w:type="gramStart"/>
      <w:r w:rsidR="00AD0D25">
        <w:rPr>
          <w:rFonts w:hint="eastAsia"/>
          <w:lang w:eastAsia="zh-CN"/>
        </w:rPr>
        <w:t>滑窗会</w:t>
      </w:r>
      <w:proofErr w:type="gramEnd"/>
      <w:r w:rsidR="00AD0D25">
        <w:rPr>
          <w:rFonts w:hint="eastAsia"/>
          <w:lang w:eastAsia="zh-CN"/>
        </w:rPr>
        <w:t>显示最新的</w:t>
      </w:r>
      <w:r w:rsidR="00AD0D25">
        <w:rPr>
          <w:rFonts w:hint="eastAsia"/>
          <w:lang w:eastAsia="zh-CN"/>
        </w:rPr>
        <w:t>100</w:t>
      </w:r>
      <w:r w:rsidR="00AD0D25">
        <w:rPr>
          <w:rFonts w:hint="eastAsia"/>
          <w:lang w:eastAsia="zh-CN"/>
        </w:rPr>
        <w:t>条数据（实时工作时，将强制</w:t>
      </w:r>
      <w:proofErr w:type="gramStart"/>
      <w:r w:rsidR="00AD0D25">
        <w:rPr>
          <w:rFonts w:hint="eastAsia"/>
          <w:lang w:eastAsia="zh-CN"/>
        </w:rPr>
        <w:t>启用滑窗以</w:t>
      </w:r>
      <w:proofErr w:type="gramEnd"/>
      <w:r w:rsidR="00AD0D25">
        <w:rPr>
          <w:rFonts w:hint="eastAsia"/>
          <w:lang w:eastAsia="zh-CN"/>
        </w:rPr>
        <w:t>保证应用性能）</w:t>
      </w:r>
    </w:p>
    <w:p w14:paraId="58032364" w14:textId="2E845888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关闭跟踪</w:t>
      </w:r>
      <w:r w:rsidR="00220A37">
        <w:rPr>
          <w:rFonts w:hint="eastAsia"/>
          <w:lang w:eastAsia="zh-CN"/>
        </w:rPr>
        <w:t>：启用跟踪将保持最新点始终在</w:t>
      </w:r>
      <w:r w:rsidR="00CF52BB">
        <w:rPr>
          <w:rFonts w:hint="eastAsia"/>
          <w:lang w:eastAsia="zh-CN"/>
        </w:rPr>
        <w:t>（</w:t>
      </w:r>
      <w:r w:rsidR="00326181">
        <w:rPr>
          <w:rFonts w:hint="eastAsia"/>
          <w:lang w:eastAsia="zh-CN"/>
        </w:rPr>
        <w:t>0,0</w:t>
      </w:r>
      <w:r w:rsidR="00CF52BB">
        <w:rPr>
          <w:rFonts w:hint="eastAsia"/>
          <w:lang w:eastAsia="zh-CN"/>
        </w:rPr>
        <w:t>）</w:t>
      </w:r>
      <w:r w:rsidR="00220A37">
        <w:rPr>
          <w:rFonts w:hint="eastAsia"/>
          <w:lang w:eastAsia="zh-CN"/>
        </w:rPr>
        <w:t>点</w:t>
      </w:r>
    </w:p>
    <w:p w14:paraId="74CA2A35" w14:textId="1F7C8AFB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尺寸</w:t>
      </w:r>
      <w:r w:rsidR="0045007D">
        <w:rPr>
          <w:rFonts w:hint="eastAsia"/>
          <w:lang w:eastAsia="zh-CN"/>
        </w:rPr>
        <w:t>：调节轨迹尺寸</w:t>
      </w:r>
    </w:p>
    <w:p w14:paraId="4E5FEAEA" w14:textId="6BB85404" w:rsidR="00F04046" w:rsidRDefault="00DF7FDA" w:rsidP="00F04046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31283C">
        <w:rPr>
          <w:rFonts w:hint="eastAsia"/>
          <w:lang w:eastAsia="zh-CN"/>
        </w:rPr>
        <w:t>：</w:t>
      </w:r>
      <w:r w:rsidR="00C44B2A">
        <w:rPr>
          <w:rFonts w:hint="eastAsia"/>
          <w:lang w:eastAsia="zh-CN"/>
        </w:rPr>
        <w:t>恢复放缩状态</w:t>
      </w:r>
    </w:p>
    <w:p w14:paraId="3FE19597" w14:textId="5C05D395" w:rsidR="00F04046" w:rsidRDefault="00F04046" w:rsidP="00F04046">
      <w:pPr>
        <w:pStyle w:val="1"/>
        <w:rPr>
          <w:lang w:eastAsia="zh-CN"/>
        </w:rPr>
      </w:pPr>
      <w:bookmarkStart w:id="10" w:name="_Toc211869408"/>
      <w:r>
        <w:rPr>
          <w:rFonts w:hint="eastAsia"/>
          <w:lang w:eastAsia="zh-CN"/>
        </w:rPr>
        <w:lastRenderedPageBreak/>
        <w:t xml:space="preserve">4 </w:t>
      </w:r>
      <w:sdt>
        <w:sdtPr>
          <w:rPr>
            <w:rFonts w:hint="eastAsia"/>
            <w:lang w:eastAsia="zh-CN"/>
          </w:rPr>
          <w:id w:val="1618100697"/>
          <w:placeholder>
            <w:docPart w:val="FA208DD5A20946FE91E100723075D84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>感知模块（</w:t>
          </w:r>
          <w:r>
            <w:rPr>
              <w:rFonts w:hint="eastAsia"/>
              <w:lang w:eastAsia="zh-CN"/>
            </w:rPr>
            <w:t>PERC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0"/>
    </w:p>
    <w:p w14:paraId="572976A4" w14:textId="2E7FC525" w:rsidR="004D3E13" w:rsidRDefault="0019139F" w:rsidP="00335B06">
      <w:pPr>
        <w:pStyle w:val="21"/>
      </w:pPr>
      <w:bookmarkStart w:id="11" w:name="_Toc211869409"/>
      <w:r>
        <w:rPr>
          <w:rFonts w:hint="eastAsia"/>
          <w:lang w:eastAsia="zh-CN"/>
        </w:rPr>
        <w:t>4</w:t>
      </w:r>
      <w:r w:rsidR="002B0106">
        <w:rPr>
          <w:rFonts w:hint="eastAsia"/>
          <w:lang w:eastAsia="zh-CN"/>
        </w:rPr>
        <w:t xml:space="preserve">.1 </w:t>
      </w:r>
      <w:sdt>
        <w:sdtPr>
          <w:id w:val="569697693"/>
          <w:placeholder>
            <w:docPart w:val="05B0000FA0EC43DD815BF0BF9D1426C4"/>
          </w:placeholder>
          <w15:appearance w15:val="hidden"/>
        </w:sdtPr>
        <w:sdtContent>
          <w:r>
            <w:rPr>
              <w:rFonts w:hint="eastAsia"/>
              <w:lang w:eastAsia="zh-CN"/>
            </w:rPr>
            <w:t>超声波避障（</w:t>
          </w:r>
          <w:r>
            <w:rPr>
              <w:rFonts w:hint="eastAsia"/>
              <w:lang w:eastAsia="zh-CN"/>
            </w:rPr>
            <w:t>Ultrasonic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1"/>
    </w:p>
    <w:p w14:paraId="187832FF" w14:textId="34C3EA7D" w:rsidR="00335B06" w:rsidRDefault="00335B06" w:rsidP="00F04046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B078F28" wp14:editId="68DDDECB">
            <wp:extent cx="5943600" cy="3695065"/>
            <wp:effectExtent l="0" t="0" r="0" b="635"/>
            <wp:docPr id="622766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6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AFE" w14:textId="09B3C4D8" w:rsidR="00951692" w:rsidRPr="00FA4E83" w:rsidRDefault="00951692" w:rsidP="0095169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4-1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超声波避障（</w:t>
      </w:r>
      <w:r>
        <w:rPr>
          <w:rFonts w:hint="eastAsia"/>
          <w:spacing w:val="-5"/>
          <w:sz w:val="20"/>
          <w:lang w:eastAsia="zh-CN"/>
        </w:rPr>
        <w:t>Ultrasonic</w:t>
      </w:r>
      <w:r>
        <w:rPr>
          <w:rFonts w:hint="eastAsia"/>
          <w:spacing w:val="-5"/>
          <w:sz w:val="20"/>
          <w:lang w:eastAsia="zh-CN"/>
        </w:rPr>
        <w:t>）</w:t>
      </w:r>
    </w:p>
    <w:p w14:paraId="6E30A3EB" w14:textId="0034FC0A" w:rsidR="004E3736" w:rsidRDefault="00366E29" w:rsidP="004E3736">
      <w:pPr>
        <w:pStyle w:val="31"/>
        <w:rPr>
          <w:lang w:eastAsia="zh-CN"/>
        </w:rPr>
      </w:pPr>
      <w:bookmarkStart w:id="12" w:name="_Toc211869410"/>
      <w:r>
        <w:rPr>
          <w:rFonts w:hint="eastAsia"/>
          <w:lang w:eastAsia="zh-CN"/>
        </w:rPr>
        <w:t>4</w:t>
      </w:r>
      <w:r w:rsidR="004E3736">
        <w:rPr>
          <w:rFonts w:hint="eastAsia"/>
          <w:lang w:eastAsia="zh-CN"/>
        </w:rPr>
        <w:t>.1.1</w:t>
      </w:r>
      <w:sdt>
        <w:sdtPr>
          <w:id w:val="1246848268"/>
          <w:placeholder>
            <w:docPart w:val="7FB9932DE7B241DBBF5413C01D7CC89F"/>
          </w:placeholder>
          <w15:appearance w15:val="hidden"/>
        </w:sdtPr>
        <w:sdtContent>
          <w:r w:rsidR="004E3736">
            <w:rPr>
              <w:rFonts w:hint="eastAsia"/>
              <w:lang w:eastAsia="zh-CN"/>
            </w:rPr>
            <w:t xml:space="preserve"> </w:t>
          </w:r>
          <w:r w:rsidR="004E3736">
            <w:rPr>
              <w:rFonts w:hint="eastAsia"/>
              <w:lang w:eastAsia="zh-CN"/>
            </w:rPr>
            <w:t>日志组件（</w:t>
          </w:r>
          <w:r w:rsidR="004E3736">
            <w:rPr>
              <w:rFonts w:hint="eastAsia"/>
              <w:lang w:eastAsia="zh-CN"/>
            </w:rPr>
            <w:t>Console</w:t>
          </w:r>
          <w:r w:rsidR="004E3736">
            <w:rPr>
              <w:rFonts w:hint="eastAsia"/>
              <w:lang w:eastAsia="zh-CN"/>
            </w:rPr>
            <w:t>）</w:t>
          </w:r>
        </w:sdtContent>
      </w:sdt>
      <w:bookmarkEnd w:id="12"/>
    </w:p>
    <w:p w14:paraId="5E1D8B2F" w14:textId="6A1AC213" w:rsidR="00951692" w:rsidRDefault="00953187" w:rsidP="00F04046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。</w:t>
      </w:r>
    </w:p>
    <w:p w14:paraId="2F10DF22" w14:textId="6C70DB41" w:rsidR="00F04046" w:rsidRDefault="00F50E78" w:rsidP="00A83675">
      <w:pPr>
        <w:pStyle w:val="31"/>
        <w:rPr>
          <w:lang w:eastAsia="zh-CN"/>
        </w:rPr>
      </w:pPr>
      <w:bookmarkStart w:id="13" w:name="_Toc211869411"/>
      <w:r>
        <w:rPr>
          <w:rFonts w:hint="eastAsia"/>
          <w:lang w:eastAsia="zh-CN"/>
        </w:rPr>
        <w:lastRenderedPageBreak/>
        <w:t>4.1.2</w:t>
      </w:r>
      <w:sdt>
        <w:sdtPr>
          <w:id w:val="123747593"/>
          <w:placeholder>
            <w:docPart w:val="9356E9A5300945D5B9D17BF0B27A8BB7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时序数据（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13"/>
    </w:p>
    <w:p w14:paraId="6A1784D3" w14:textId="59972953" w:rsidR="00A83675" w:rsidRDefault="00A83675" w:rsidP="00787D64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7194972" wp14:editId="1B5F0EF4">
            <wp:extent cx="3884744" cy="3070608"/>
            <wp:effectExtent l="0" t="0" r="1905" b="0"/>
            <wp:docPr id="11733590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90" name="图片 1" descr="图形用户界面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202" cy="30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711E" w14:textId="2EAC9A3A" w:rsidR="00787D64" w:rsidRPr="00AD4C02" w:rsidRDefault="00787D64" w:rsidP="00AD4C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53118D">
        <w:rPr>
          <w:rFonts w:hint="eastAsia"/>
          <w:sz w:val="20"/>
          <w:lang w:eastAsia="zh-CN"/>
        </w:rPr>
        <w:t>4</w:t>
      </w:r>
      <w:r>
        <w:rPr>
          <w:rFonts w:hint="eastAsia"/>
          <w:sz w:val="20"/>
          <w:lang w:eastAsia="zh-CN"/>
        </w:rPr>
        <w:t>-</w:t>
      </w:r>
      <w:r w:rsidR="0053118D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B5F77">
        <w:rPr>
          <w:rFonts w:hint="eastAsia"/>
          <w:spacing w:val="-5"/>
          <w:sz w:val="20"/>
          <w:lang w:eastAsia="zh-CN"/>
        </w:rPr>
        <w:t>时序</w:t>
      </w:r>
      <w:r>
        <w:rPr>
          <w:rFonts w:hint="eastAsia"/>
          <w:spacing w:val="-5"/>
          <w:sz w:val="20"/>
          <w:lang w:eastAsia="zh-CN"/>
        </w:rPr>
        <w:t>数据（</w:t>
      </w:r>
      <w:r w:rsidR="00BB5F77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2FDB5BA3" w14:textId="6EB7492A" w:rsidR="009C797E" w:rsidRDefault="009C797E" w:rsidP="000C1755">
      <w:pPr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内置算法，因此要求原始数据相对固定</w:t>
      </w:r>
      <w:r w:rsidR="007E2ADC">
        <w:rPr>
          <w:rFonts w:hint="eastAsia"/>
          <w:lang w:eastAsia="zh-CN"/>
        </w:rPr>
        <w:t>，具体的要求必须为</w:t>
      </w:r>
      <w:r w:rsidR="007E2ADC">
        <w:rPr>
          <w:rFonts w:hint="eastAsia"/>
          <w:lang w:eastAsia="zh-CN"/>
        </w:rPr>
        <w:t>JSON</w:t>
      </w:r>
      <w:r w:rsidR="007E2ADC">
        <w:rPr>
          <w:rFonts w:hint="eastAsia"/>
          <w:lang w:eastAsia="zh-CN"/>
        </w:rPr>
        <w:t>格式，同时包含</w:t>
      </w:r>
      <w:r w:rsidR="007E2ADC" w:rsidRPr="007E2ADC">
        <w:rPr>
          <w:lang w:eastAsia="zh-CN"/>
        </w:rPr>
        <w:t>ultrasonic</w:t>
      </w:r>
      <w:r w:rsidR="007E2ADC">
        <w:rPr>
          <w:rFonts w:hint="eastAsia"/>
          <w:lang w:eastAsia="zh-CN"/>
        </w:rPr>
        <w:t>字段：</w:t>
      </w:r>
    </w:p>
    <w:p w14:paraId="566AA616" w14:textId="77777777" w:rsidR="008D154D" w:rsidRDefault="008D154D" w:rsidP="008D154D">
      <w:pPr>
        <w:pStyle w:val="SourceCode"/>
        <w:divId w:val="669064151"/>
        <w:rPr>
          <w14:ligatures w14:val="none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54728F1B" w14:textId="77777777" w:rsidR="008D154D" w:rsidRDefault="008D154D" w:rsidP="008D154D">
      <w:pPr>
        <w:pStyle w:val="SourceCode"/>
        <w:divId w:val="669064151"/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140.4999999999977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01D6EA39" w14:textId="7C2DFBE7" w:rsidR="007E2ADC" w:rsidRPr="00857074" w:rsidRDefault="008D154D" w:rsidP="00A00F70">
      <w:pPr>
        <w:pStyle w:val="SourceCode"/>
        <w:divId w:val="669064151"/>
        <w:rPr>
          <w:lang w:eastAsia="zh-CN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140.5499999999977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3.453</w:t>
      </w:r>
      <w:r>
        <w:rPr>
          <w:color w:val="666600"/>
        </w:rPr>
        <w:t>}</w:t>
      </w:r>
    </w:p>
    <w:p w14:paraId="1F9DE012" w14:textId="2B6A80C9" w:rsidR="000C1755" w:rsidRDefault="000C1755" w:rsidP="000C1755">
      <w:pPr>
        <w:rPr>
          <w:lang w:eastAsia="zh-CN"/>
        </w:rPr>
      </w:pPr>
      <w:r>
        <w:rPr>
          <w:rFonts w:hint="eastAsia"/>
          <w:lang w:eastAsia="zh-CN"/>
        </w:rPr>
        <w:t>控制按钮：</w:t>
      </w:r>
    </w:p>
    <w:p w14:paraId="0A92D816" w14:textId="34B5056C" w:rsidR="00F04046" w:rsidRDefault="00E6336F" w:rsidP="00E6336F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时间范围</w:t>
      </w:r>
    </w:p>
    <w:p w14:paraId="3375F023" w14:textId="675745E3" w:rsidR="009C797E" w:rsidRDefault="00E6336F" w:rsidP="00F04046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清除</w:t>
      </w:r>
    </w:p>
    <w:p w14:paraId="374035B4" w14:textId="5F5FC2E0" w:rsidR="003858E5" w:rsidRDefault="00825441" w:rsidP="00F47481">
      <w:pPr>
        <w:pStyle w:val="1"/>
        <w:rPr>
          <w:lang w:eastAsia="zh-CN"/>
        </w:rPr>
      </w:pPr>
      <w:bookmarkStart w:id="14" w:name="_Toc211869412"/>
      <w:r>
        <w:rPr>
          <w:rFonts w:hint="eastAsia"/>
          <w:lang w:eastAsia="zh-CN"/>
        </w:rPr>
        <w:lastRenderedPageBreak/>
        <w:t>5</w:t>
      </w:r>
      <w:r w:rsidR="00F47481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446826513"/>
          <w:placeholder>
            <w:docPart w:val="67704F35E0F04EDA882153015D938406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8584C">
            <w:rPr>
              <w:rFonts w:hint="eastAsia"/>
              <w:lang w:eastAsia="zh-CN"/>
            </w:rPr>
            <w:t>定位模块</w:t>
          </w:r>
          <w:r w:rsidR="00C4736B">
            <w:rPr>
              <w:rFonts w:hint="eastAsia"/>
              <w:lang w:eastAsia="zh-CN"/>
            </w:rPr>
            <w:t>（</w:t>
          </w:r>
          <w:r w:rsidR="00C4736B">
            <w:rPr>
              <w:rFonts w:hint="eastAsia"/>
              <w:lang w:eastAsia="zh-CN"/>
            </w:rPr>
            <w:t>POS</w:t>
          </w:r>
          <w:r w:rsidR="00C4736B">
            <w:rPr>
              <w:rFonts w:hint="eastAsia"/>
              <w:lang w:eastAsia="zh-CN"/>
            </w:rPr>
            <w:t>）</w:t>
          </w:r>
        </w:sdtContent>
      </w:sdt>
      <w:bookmarkEnd w:id="14"/>
    </w:p>
    <w:bookmarkStart w:id="15" w:name="_Toc211869413"/>
    <w:p w14:paraId="027F6D5B" w14:textId="551778DF" w:rsidR="003858E5" w:rsidRDefault="00000000" w:rsidP="009524C2">
      <w:pPr>
        <w:pStyle w:val="21"/>
      </w:pPr>
      <w:sdt>
        <w:sdtPr>
          <w:id w:val="215014350"/>
          <w:placeholder>
            <w:docPart w:val="E75F368C1F534612A9C7C1F6207E3363"/>
          </w:placeholder>
          <w15:appearance w15:val="hidden"/>
        </w:sdtPr>
        <w:sdtEndPr>
          <w:rPr>
            <w:rFonts w:hint="eastAsia"/>
            <w:lang w:eastAsia="zh-CN"/>
          </w:rPr>
        </w:sdtEndPr>
        <w:sdtContent>
          <w:r w:rsidR="00825441">
            <w:rPr>
              <w:rFonts w:hint="eastAsia"/>
              <w:lang w:eastAsia="zh-CN"/>
            </w:rPr>
            <w:t>5</w:t>
          </w:r>
          <w:r w:rsidR="009F3221">
            <w:rPr>
              <w:rFonts w:hint="eastAsia"/>
              <w:lang w:eastAsia="zh-CN"/>
            </w:rPr>
            <w:t>.1 GNSS</w:t>
          </w:r>
        </w:sdtContent>
      </w:sdt>
      <w:bookmarkEnd w:id="15"/>
    </w:p>
    <w:p w14:paraId="39C366C4" w14:textId="77777777" w:rsidR="009E7C1C" w:rsidRDefault="009E7C1C" w:rsidP="009E7C1C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3F7139" wp14:editId="52E7760A">
            <wp:extent cx="5943600" cy="3176270"/>
            <wp:effectExtent l="0" t="0" r="0" b="5080"/>
            <wp:docPr id="178392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2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AE8" w14:textId="2553807C" w:rsidR="009E7C1C" w:rsidRPr="00825441" w:rsidRDefault="009E7C1C" w:rsidP="009E7C1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536B2">
        <w:rPr>
          <w:rFonts w:hint="eastAsia"/>
          <w:spacing w:val="-5"/>
          <w:sz w:val="20"/>
          <w:lang w:eastAsia="zh-CN"/>
        </w:rPr>
        <w:t>GNSS</w:t>
      </w:r>
      <w:r w:rsidR="00B536B2">
        <w:rPr>
          <w:rFonts w:hint="eastAsia"/>
          <w:spacing w:val="-5"/>
          <w:sz w:val="20"/>
          <w:lang w:eastAsia="zh-CN"/>
        </w:rPr>
        <w:t>模块</w:t>
      </w:r>
    </w:p>
    <w:p w14:paraId="277C3523" w14:textId="6291E534" w:rsidR="00E23177" w:rsidRDefault="00E23177" w:rsidP="00E23177">
      <w:pPr>
        <w:rPr>
          <w:lang w:eastAsia="zh-CN"/>
        </w:rPr>
      </w:pPr>
      <w:r>
        <w:rPr>
          <w:rFonts w:hint="eastAsia"/>
          <w:lang w:eastAsia="zh-CN"/>
        </w:rPr>
        <w:t>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  <w:r w:rsidRPr="006C6B93">
        <w:rPr>
          <w:lang w:eastAsia="zh-CN"/>
        </w:rPr>
        <w:t>。</w:t>
      </w:r>
    </w:p>
    <w:p w14:paraId="3337EA64" w14:textId="54434D07" w:rsidR="00574003" w:rsidRDefault="00BC406D" w:rsidP="00574003">
      <w:pPr>
        <w:pStyle w:val="31"/>
        <w:rPr>
          <w:lang w:eastAsia="zh-CN"/>
        </w:rPr>
      </w:pPr>
      <w:bookmarkStart w:id="16" w:name="_Toc211869414"/>
      <w:r>
        <w:rPr>
          <w:rFonts w:hint="eastAsia"/>
          <w:lang w:eastAsia="zh-CN"/>
        </w:rPr>
        <w:t>5</w:t>
      </w:r>
      <w:r w:rsidR="00574003">
        <w:rPr>
          <w:rFonts w:hint="eastAsia"/>
          <w:lang w:eastAsia="zh-CN"/>
        </w:rPr>
        <w:t>.1.1</w:t>
      </w:r>
      <w:sdt>
        <w:sdtPr>
          <w:id w:val="-1842917503"/>
          <w:placeholder>
            <w:docPart w:val="1D3203FBA0CA4AD5B8759D59CB48DA00"/>
          </w:placeholder>
          <w15:appearance w15:val="hidden"/>
        </w:sdtPr>
        <w:sdtContent>
          <w:r w:rsidR="00574003">
            <w:rPr>
              <w:rFonts w:hint="eastAsia"/>
              <w:lang w:eastAsia="zh-CN"/>
            </w:rPr>
            <w:t xml:space="preserve"> </w:t>
          </w:r>
          <w:r w:rsidR="00574003">
            <w:rPr>
              <w:rFonts w:hint="eastAsia"/>
              <w:lang w:eastAsia="zh-CN"/>
            </w:rPr>
            <w:t>日志组件（</w:t>
          </w:r>
          <w:r w:rsidR="00574003">
            <w:rPr>
              <w:rFonts w:hint="eastAsia"/>
              <w:lang w:eastAsia="zh-CN"/>
            </w:rPr>
            <w:t>Console</w:t>
          </w:r>
          <w:r w:rsidR="00574003">
            <w:rPr>
              <w:rFonts w:hint="eastAsia"/>
              <w:lang w:eastAsia="zh-CN"/>
            </w:rPr>
            <w:t>）</w:t>
          </w:r>
        </w:sdtContent>
      </w:sdt>
      <w:bookmarkEnd w:id="16"/>
    </w:p>
    <w:p w14:paraId="02AF6B59" w14:textId="77777777" w:rsidR="0063508A" w:rsidRDefault="0063508A" w:rsidP="0063508A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，不过这里视</w:t>
      </w:r>
      <w:r>
        <w:rPr>
          <w:rFonts w:hint="eastAsia"/>
          <w:lang w:eastAsia="zh-CN"/>
        </w:rPr>
        <w:t>NMEA</w:t>
      </w:r>
      <w:r>
        <w:rPr>
          <w:rFonts w:hint="eastAsia"/>
          <w:lang w:eastAsia="zh-CN"/>
        </w:rPr>
        <w:t>格式为有效数据。</w:t>
      </w:r>
    </w:p>
    <w:p w14:paraId="3A96BDF8" w14:textId="4A41ACAE" w:rsidR="003C1329" w:rsidRDefault="00BC406D" w:rsidP="003C1329">
      <w:pPr>
        <w:pStyle w:val="31"/>
        <w:rPr>
          <w:lang w:eastAsia="zh-CN"/>
        </w:rPr>
      </w:pPr>
      <w:bookmarkStart w:id="17" w:name="_Toc211869415"/>
      <w:r>
        <w:rPr>
          <w:rFonts w:hint="eastAsia"/>
          <w:lang w:eastAsia="zh-CN"/>
        </w:rPr>
        <w:lastRenderedPageBreak/>
        <w:t>5</w:t>
      </w:r>
      <w:r w:rsidR="003C1329">
        <w:rPr>
          <w:rFonts w:hint="eastAsia"/>
          <w:lang w:eastAsia="zh-CN"/>
        </w:rPr>
        <w:t>.1.2</w:t>
      </w:r>
      <w:sdt>
        <w:sdtPr>
          <w:rPr>
            <w:rFonts w:hint="eastAsia"/>
            <w:lang w:eastAsia="zh-CN"/>
          </w:rPr>
          <w:id w:val="-1603802464"/>
          <w:placeholder>
            <w:docPart w:val="1E246A637E0F447CB312FC6E44B5080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3C1329">
            <w:rPr>
              <w:rFonts w:hint="eastAsia"/>
              <w:lang w:eastAsia="zh-CN"/>
            </w:rPr>
            <w:t xml:space="preserve"> </w:t>
          </w:r>
          <w:r w:rsidR="003C1329">
            <w:rPr>
              <w:rFonts w:hint="eastAsia"/>
              <w:lang w:eastAsia="zh-CN"/>
            </w:rPr>
            <w:t>轨迹数据（</w:t>
          </w:r>
          <w:r w:rsidR="003C1329">
            <w:rPr>
              <w:rFonts w:hint="eastAsia"/>
              <w:lang w:eastAsia="zh-CN"/>
            </w:rPr>
            <w:t>Deviation</w:t>
          </w:r>
          <w:r w:rsidR="003C1329">
            <w:rPr>
              <w:rFonts w:hint="eastAsia"/>
              <w:lang w:eastAsia="zh-CN"/>
            </w:rPr>
            <w:t>）</w:t>
          </w:r>
        </w:sdtContent>
      </w:sdt>
      <w:bookmarkEnd w:id="17"/>
    </w:p>
    <w:p w14:paraId="7E0C19F1" w14:textId="70958A42" w:rsidR="00574003" w:rsidRDefault="00A50804" w:rsidP="009F2A5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33E5FBEA" wp14:editId="5A46ACA6">
            <wp:extent cx="3867271" cy="2594813"/>
            <wp:effectExtent l="0" t="0" r="0" b="0"/>
            <wp:docPr id="155700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4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9943" cy="26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FDE2" w14:textId="1F31BDD1" w:rsidR="009F2A5C" w:rsidRPr="009F2A5C" w:rsidRDefault="009F2A5C" w:rsidP="009F2A5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552D4103" w14:textId="5387B504" w:rsidR="00AB52CD" w:rsidRDefault="00D16159" w:rsidP="00851F07">
      <w:pPr>
        <w:rPr>
          <w:lang w:eastAsia="zh-CN"/>
        </w:rPr>
      </w:pPr>
      <w:r>
        <w:rPr>
          <w:rFonts w:hint="eastAsia"/>
          <w:lang w:eastAsia="zh-CN"/>
        </w:rPr>
        <w:t>轨迹组件基本与</w:t>
      </w:r>
      <w:r>
        <w:rPr>
          <w:rFonts w:hint="eastAsia"/>
          <w:lang w:eastAsia="zh-CN"/>
        </w:rPr>
        <w:t>Flow Deviation</w:t>
      </w:r>
      <w:r>
        <w:rPr>
          <w:rFonts w:hint="eastAsia"/>
          <w:lang w:eastAsia="zh-CN"/>
        </w:rPr>
        <w:t>相同，不过与常规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上位机相同，它只包含一条轨迹，另外红色表示单点解、橙色表示浮点解、绿色表示固定解。</w:t>
      </w:r>
    </w:p>
    <w:p w14:paraId="2C868915" w14:textId="5CC1CB55" w:rsidR="008458D1" w:rsidRDefault="00BC406D" w:rsidP="008458D1">
      <w:pPr>
        <w:pStyle w:val="31"/>
        <w:rPr>
          <w:lang w:eastAsia="zh-CN"/>
        </w:rPr>
      </w:pPr>
      <w:bookmarkStart w:id="18" w:name="_Toc211869416"/>
      <w:r>
        <w:rPr>
          <w:rFonts w:hint="eastAsia"/>
          <w:lang w:eastAsia="zh-CN"/>
        </w:rPr>
        <w:t>5</w:t>
      </w:r>
      <w:r w:rsidR="008458D1">
        <w:rPr>
          <w:rFonts w:hint="eastAsia"/>
          <w:lang w:eastAsia="zh-CN"/>
        </w:rPr>
        <w:t>.1.3</w:t>
      </w:r>
      <w:sdt>
        <w:sdtPr>
          <w:rPr>
            <w:rFonts w:hint="eastAsia"/>
            <w:lang w:eastAsia="zh-CN"/>
          </w:rPr>
          <w:id w:val="-232620409"/>
          <w:placeholder>
            <w:docPart w:val="AC69786139244FB382301AE745814D7C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458D1">
            <w:rPr>
              <w:rFonts w:hint="eastAsia"/>
              <w:lang w:eastAsia="zh-CN"/>
            </w:rPr>
            <w:t xml:space="preserve"> </w:t>
          </w:r>
          <w:r w:rsidR="008458D1">
            <w:rPr>
              <w:rFonts w:hint="eastAsia"/>
              <w:lang w:eastAsia="zh-CN"/>
            </w:rPr>
            <w:t>信号数据（</w:t>
          </w:r>
          <w:r w:rsidR="008458D1">
            <w:rPr>
              <w:rFonts w:hint="eastAsia"/>
              <w:lang w:eastAsia="zh-CN"/>
            </w:rPr>
            <w:t>Signal</w:t>
          </w:r>
          <w:r w:rsidR="008458D1">
            <w:rPr>
              <w:rFonts w:hint="eastAsia"/>
              <w:lang w:eastAsia="zh-CN"/>
            </w:rPr>
            <w:t>）</w:t>
          </w:r>
        </w:sdtContent>
      </w:sdt>
      <w:bookmarkEnd w:id="18"/>
    </w:p>
    <w:p w14:paraId="2A322757" w14:textId="2BADEC8F" w:rsidR="003858E5" w:rsidRDefault="004F2B65" w:rsidP="00BC406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A58FBC5" wp14:editId="6914CAAB">
            <wp:extent cx="3878920" cy="2611102"/>
            <wp:effectExtent l="0" t="0" r="7620" b="0"/>
            <wp:docPr id="158914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46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689" cy="26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F1A" w14:textId="4694D31E" w:rsidR="00BC406D" w:rsidRPr="009F2A5C" w:rsidRDefault="00BC406D" w:rsidP="00BC406D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信号数据（</w:t>
      </w:r>
      <w:r>
        <w:rPr>
          <w:rFonts w:hint="eastAsia"/>
          <w:spacing w:val="-5"/>
          <w:sz w:val="20"/>
          <w:lang w:eastAsia="zh-CN"/>
        </w:rPr>
        <w:t>Signal</w:t>
      </w:r>
      <w:r>
        <w:rPr>
          <w:rFonts w:hint="eastAsia"/>
          <w:spacing w:val="-5"/>
          <w:sz w:val="20"/>
          <w:lang w:eastAsia="zh-CN"/>
        </w:rPr>
        <w:t>）</w:t>
      </w:r>
    </w:p>
    <w:p w14:paraId="4FAD4601" w14:textId="4B1274F2" w:rsidR="00BC406D" w:rsidRDefault="00894DE5" w:rsidP="007D632C">
      <w:pPr>
        <w:rPr>
          <w:lang w:eastAsia="zh-CN"/>
        </w:rPr>
      </w:pPr>
      <w:r>
        <w:rPr>
          <w:rFonts w:hint="eastAsia"/>
          <w:lang w:eastAsia="zh-CN"/>
        </w:rPr>
        <w:lastRenderedPageBreak/>
        <w:t>主要呈现卫星的信号强度信息，相较于一些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上位机中常用的柱状图，这里使用了表格信息。</w:t>
      </w:r>
    </w:p>
    <w:p w14:paraId="447DBA2E" w14:textId="7E65BDDE" w:rsidR="00B362DD" w:rsidRDefault="009D635C" w:rsidP="004C6E70">
      <w:pPr>
        <w:pStyle w:val="31"/>
        <w:rPr>
          <w:lang w:eastAsia="zh-CN"/>
        </w:rPr>
      </w:pPr>
      <w:bookmarkStart w:id="19" w:name="_Toc211869417"/>
      <w:r>
        <w:rPr>
          <w:rFonts w:hint="eastAsia"/>
          <w:lang w:eastAsia="zh-CN"/>
        </w:rPr>
        <w:t>5.1.</w:t>
      </w:r>
      <w:r w:rsidR="00B92BAC">
        <w:rPr>
          <w:rFonts w:hint="eastAsia"/>
          <w:lang w:eastAsia="zh-CN"/>
        </w:rPr>
        <w:t>4</w:t>
      </w:r>
      <w:sdt>
        <w:sdtPr>
          <w:rPr>
            <w:rFonts w:hint="eastAsia"/>
            <w:lang w:eastAsia="zh-CN"/>
          </w:rPr>
          <w:id w:val="-532803207"/>
          <w:placeholder>
            <w:docPart w:val="B7BE7B3C60AF416D8EA71BFC66DA672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B92BAC">
            <w:rPr>
              <w:rFonts w:hint="eastAsia"/>
              <w:lang w:eastAsia="zh-CN"/>
            </w:rPr>
            <w:t>星空视图</w:t>
          </w:r>
          <w:r>
            <w:rPr>
              <w:rFonts w:hint="eastAsia"/>
              <w:lang w:eastAsia="zh-CN"/>
            </w:rPr>
            <w:t>（</w:t>
          </w:r>
          <w:r w:rsidR="00693B1F">
            <w:rPr>
              <w:rFonts w:hint="eastAsia"/>
              <w:lang w:eastAsia="zh-CN"/>
            </w:rPr>
            <w:t>Sky</w:t>
          </w:r>
          <w:r>
            <w:rPr>
              <w:rFonts w:hint="eastAsia"/>
              <w:lang w:eastAsia="zh-CN"/>
            </w:rPr>
            <w:t>）</w:t>
          </w:r>
        </w:sdtContent>
      </w:sdt>
      <w:bookmarkEnd w:id="19"/>
    </w:p>
    <w:p w14:paraId="3F349B44" w14:textId="2A16FBA7" w:rsidR="00B362DD" w:rsidRDefault="00B362DD" w:rsidP="009A1CF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EC1102F" wp14:editId="5A231716">
            <wp:extent cx="3873095" cy="2603804"/>
            <wp:effectExtent l="0" t="0" r="0" b="6350"/>
            <wp:docPr id="2073276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6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9510" cy="26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132D" w14:textId="3F4C05DA" w:rsidR="009A1CFB" w:rsidRPr="009F2A5C" w:rsidRDefault="009A1CFB" w:rsidP="009A1CFB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星空视图（</w:t>
      </w:r>
      <w:r>
        <w:rPr>
          <w:rFonts w:hint="eastAsia"/>
          <w:spacing w:val="-5"/>
          <w:sz w:val="20"/>
          <w:lang w:eastAsia="zh-CN"/>
        </w:rPr>
        <w:t>Sky</w:t>
      </w:r>
      <w:r>
        <w:rPr>
          <w:rFonts w:hint="eastAsia"/>
          <w:spacing w:val="-5"/>
          <w:sz w:val="20"/>
          <w:lang w:eastAsia="zh-CN"/>
        </w:rPr>
        <w:t>）</w:t>
      </w:r>
    </w:p>
    <w:p w14:paraId="5198592E" w14:textId="542E188F" w:rsidR="009A1CFB" w:rsidRDefault="00302754" w:rsidP="00302754">
      <w:pPr>
        <w:rPr>
          <w:lang w:eastAsia="zh-CN"/>
        </w:rPr>
      </w:pPr>
      <w:r>
        <w:rPr>
          <w:rFonts w:hint="eastAsia"/>
          <w:lang w:eastAsia="zh-CN"/>
        </w:rPr>
        <w:t>呈现卫星分布清空，可以调节星座、卫星</w:t>
      </w:r>
      <w:r w:rsidR="007275AF">
        <w:rPr>
          <w:rFonts w:hint="eastAsia"/>
          <w:lang w:eastAsia="zh-CN"/>
        </w:rPr>
        <w:t>图标</w:t>
      </w:r>
      <w:r>
        <w:rPr>
          <w:rFonts w:hint="eastAsia"/>
          <w:lang w:eastAsia="zh-CN"/>
        </w:rPr>
        <w:t>大小和仰角限制。</w:t>
      </w:r>
    </w:p>
    <w:p w14:paraId="611698C3" w14:textId="350D1076" w:rsidR="00D073E1" w:rsidRDefault="00D073E1" w:rsidP="00D073E1">
      <w:pPr>
        <w:pStyle w:val="1"/>
        <w:rPr>
          <w:lang w:eastAsia="zh-CN"/>
        </w:rPr>
      </w:pPr>
      <w:bookmarkStart w:id="20" w:name="_Toc211869418"/>
      <w:r>
        <w:rPr>
          <w:rFonts w:hint="eastAsia"/>
          <w:lang w:eastAsia="zh-CN"/>
        </w:rPr>
        <w:lastRenderedPageBreak/>
        <w:t xml:space="preserve">6 </w:t>
      </w:r>
      <w:sdt>
        <w:sdtPr>
          <w:rPr>
            <w:rFonts w:hint="eastAsia"/>
            <w:lang w:eastAsia="zh-CN"/>
          </w:rPr>
          <w:id w:val="-153380507"/>
          <w:placeholder>
            <w:docPart w:val="BA935B18C9A143758E4524E5A8917C5F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proofErr w:type="gramStart"/>
          <w:r w:rsidR="006B5B5F">
            <w:rPr>
              <w:rFonts w:hint="eastAsia"/>
              <w:lang w:eastAsia="zh-CN"/>
            </w:rPr>
            <w:t>规</w:t>
          </w:r>
          <w:proofErr w:type="gramEnd"/>
          <w:r w:rsidR="006B5B5F">
            <w:rPr>
              <w:rFonts w:hint="eastAsia"/>
              <w:lang w:eastAsia="zh-CN"/>
            </w:rPr>
            <w:t>控模块</w:t>
          </w:r>
          <w:r>
            <w:rPr>
              <w:rFonts w:hint="eastAsia"/>
              <w:lang w:eastAsia="zh-CN"/>
            </w:rPr>
            <w:t>（</w:t>
          </w:r>
          <w:r w:rsidR="006B5B5F">
            <w:rPr>
              <w:rFonts w:hint="eastAsia"/>
              <w:lang w:eastAsia="zh-CN"/>
            </w:rPr>
            <w:t>PNC</w:t>
          </w:r>
          <w:r>
            <w:rPr>
              <w:rFonts w:hint="eastAsia"/>
              <w:lang w:eastAsia="zh-CN"/>
            </w:rPr>
            <w:t>）</w:t>
          </w:r>
        </w:sdtContent>
      </w:sdt>
      <w:bookmarkEnd w:id="20"/>
    </w:p>
    <w:bookmarkStart w:id="21" w:name="_Toc211869419"/>
    <w:p w14:paraId="08F1284F" w14:textId="3C24D8B7" w:rsidR="00D073E1" w:rsidRDefault="00000000" w:rsidP="006B5B5F">
      <w:pPr>
        <w:pStyle w:val="21"/>
        <w:rPr>
          <w:lang w:eastAsia="zh-CN"/>
        </w:rPr>
      </w:pPr>
      <w:sdt>
        <w:sdtPr>
          <w:id w:val="407812736"/>
          <w:placeholder>
            <w:docPart w:val="E926D3FEE82846D6A27775FB795D7B74"/>
          </w:placeholder>
          <w15:appearance w15:val="hidden"/>
        </w:sdtPr>
        <w:sdtEndPr>
          <w:rPr>
            <w:rFonts w:hint="eastAsia"/>
            <w:lang w:eastAsia="zh-CN"/>
          </w:rPr>
        </w:sdtEndPr>
        <w:sdtContent>
          <w:r w:rsidR="006B5B5F">
            <w:rPr>
              <w:rFonts w:hint="eastAsia"/>
              <w:lang w:eastAsia="zh-CN"/>
            </w:rPr>
            <w:t>6</w:t>
          </w:r>
          <w:r w:rsidR="00D073E1">
            <w:rPr>
              <w:rFonts w:hint="eastAsia"/>
              <w:lang w:eastAsia="zh-CN"/>
            </w:rPr>
            <w:t xml:space="preserve">.1 </w:t>
          </w:r>
          <w:proofErr w:type="spellStart"/>
          <w:r w:rsidR="00E439E5">
            <w:rPr>
              <w:rFonts w:hint="eastAsia"/>
              <w:lang w:eastAsia="zh-CN"/>
            </w:rPr>
            <w:t>FollowSim</w:t>
          </w:r>
          <w:proofErr w:type="spellEnd"/>
        </w:sdtContent>
      </w:sdt>
      <w:bookmarkEnd w:id="21"/>
    </w:p>
    <w:p w14:paraId="1E234C3A" w14:textId="21BDBCE7" w:rsidR="006B5B5F" w:rsidRDefault="006B5B5F" w:rsidP="00D073E1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0704A424" wp14:editId="752760A6">
            <wp:extent cx="5943600" cy="3695065"/>
            <wp:effectExtent l="0" t="0" r="0" b="635"/>
            <wp:docPr id="530538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8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18B2" w14:textId="60E31CBB" w:rsidR="00D073E1" w:rsidRPr="00825441" w:rsidRDefault="00D073E1" w:rsidP="00D073E1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6D7F22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CD1D89">
        <w:rPr>
          <w:rFonts w:hint="eastAsia"/>
          <w:spacing w:val="-5"/>
          <w:sz w:val="20"/>
          <w:lang w:eastAsia="zh-CN"/>
        </w:rPr>
        <w:t>PID</w:t>
      </w:r>
      <w:r w:rsidR="00CD1D89">
        <w:rPr>
          <w:rFonts w:hint="eastAsia"/>
          <w:spacing w:val="-5"/>
          <w:sz w:val="20"/>
          <w:lang w:eastAsia="zh-CN"/>
        </w:rPr>
        <w:t>跟随仿真</w:t>
      </w:r>
      <w:r>
        <w:rPr>
          <w:rFonts w:hint="eastAsia"/>
          <w:spacing w:val="-5"/>
          <w:sz w:val="20"/>
          <w:lang w:eastAsia="zh-CN"/>
        </w:rPr>
        <w:t>（</w:t>
      </w:r>
      <w:proofErr w:type="spellStart"/>
      <w:r w:rsidR="00CD1D89">
        <w:rPr>
          <w:rFonts w:hint="eastAsia"/>
          <w:spacing w:val="-5"/>
          <w:sz w:val="20"/>
          <w:lang w:eastAsia="zh-CN"/>
        </w:rPr>
        <w:t>FollowSim</w:t>
      </w:r>
      <w:proofErr w:type="spellEnd"/>
      <w:r>
        <w:rPr>
          <w:rFonts w:hint="eastAsia"/>
          <w:spacing w:val="-5"/>
          <w:sz w:val="20"/>
          <w:lang w:eastAsia="zh-CN"/>
        </w:rPr>
        <w:t>）</w:t>
      </w:r>
    </w:p>
    <w:p w14:paraId="14E4F826" w14:textId="2354508B" w:rsidR="008458D1" w:rsidRPr="007275AF" w:rsidRDefault="006B5B5F" w:rsidP="00386CA0">
      <w:pPr>
        <w:pStyle w:val="31"/>
        <w:rPr>
          <w:lang w:eastAsia="zh-CN"/>
        </w:rPr>
      </w:pPr>
      <w:bookmarkStart w:id="22" w:name="_Toc211869420"/>
      <w:r>
        <w:rPr>
          <w:rFonts w:hint="eastAsia"/>
          <w:lang w:eastAsia="zh-CN"/>
        </w:rPr>
        <w:lastRenderedPageBreak/>
        <w:t>6</w:t>
      </w:r>
      <w:r w:rsidR="00D073E1">
        <w:rPr>
          <w:rFonts w:hint="eastAsia"/>
          <w:lang w:eastAsia="zh-CN"/>
        </w:rPr>
        <w:t>.1.1</w:t>
      </w:r>
      <w:sdt>
        <w:sdtPr>
          <w:id w:val="779383102"/>
          <w:placeholder>
            <w:docPart w:val="F54B79431B42497E89229249EBEE1666"/>
          </w:placeholder>
          <w15:appearance w15:val="hidden"/>
        </w:sdtPr>
        <w:sdtContent>
          <w:r w:rsidR="00D073E1">
            <w:rPr>
              <w:rFonts w:hint="eastAsia"/>
              <w:lang w:eastAsia="zh-CN"/>
            </w:rPr>
            <w:t xml:space="preserve"> </w:t>
          </w:r>
          <w:r w:rsidR="003056CF">
            <w:rPr>
              <w:rFonts w:hint="eastAsia"/>
              <w:lang w:eastAsia="zh-CN"/>
            </w:rPr>
            <w:t>仪表盘</w:t>
          </w:r>
          <w:r w:rsidR="00D073E1">
            <w:rPr>
              <w:rFonts w:hint="eastAsia"/>
              <w:lang w:eastAsia="zh-CN"/>
            </w:rPr>
            <w:t>组件（</w:t>
          </w:r>
          <w:r w:rsidR="003056CF">
            <w:rPr>
              <w:rFonts w:hint="eastAsia"/>
              <w:lang w:eastAsia="zh-CN"/>
            </w:rPr>
            <w:t>Dashboard</w:t>
          </w:r>
          <w:r w:rsidR="00D073E1">
            <w:rPr>
              <w:rFonts w:hint="eastAsia"/>
              <w:lang w:eastAsia="zh-CN"/>
            </w:rPr>
            <w:t>）</w:t>
          </w:r>
        </w:sdtContent>
      </w:sdt>
      <w:bookmarkEnd w:id="22"/>
    </w:p>
    <w:p w14:paraId="442F2879" w14:textId="3A5E1044" w:rsidR="006D56BE" w:rsidRDefault="006D56BE" w:rsidP="006D7F2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5A2C902" wp14:editId="2E80A8FF">
            <wp:extent cx="3855623" cy="2598570"/>
            <wp:effectExtent l="0" t="0" r="0" b="0"/>
            <wp:docPr id="145116672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6728" name="图片 1" descr="图形用户界面, 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616" cy="26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932" w14:textId="33D4A9F1" w:rsidR="006D7F22" w:rsidRPr="00E439E5" w:rsidRDefault="006D7F22" w:rsidP="00E439E5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E439E5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</w:t>
      </w:r>
      <w:r w:rsidR="00E439E5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E439E5">
        <w:rPr>
          <w:rFonts w:hint="eastAsia"/>
          <w:spacing w:val="-5"/>
          <w:sz w:val="20"/>
          <w:lang w:eastAsia="zh-CN"/>
        </w:rPr>
        <w:t>仪表盘组件</w:t>
      </w:r>
      <w:r>
        <w:rPr>
          <w:rFonts w:hint="eastAsia"/>
          <w:spacing w:val="-5"/>
          <w:sz w:val="20"/>
          <w:lang w:eastAsia="zh-CN"/>
        </w:rPr>
        <w:t>（</w:t>
      </w:r>
      <w:r w:rsidR="00E439E5">
        <w:rPr>
          <w:rFonts w:hint="eastAsia"/>
          <w:lang w:eastAsia="zh-CN"/>
        </w:rPr>
        <w:t>Dashboard</w:t>
      </w:r>
      <w:r>
        <w:rPr>
          <w:rFonts w:hint="eastAsia"/>
          <w:spacing w:val="-5"/>
          <w:sz w:val="20"/>
          <w:lang w:eastAsia="zh-CN"/>
        </w:rPr>
        <w:t>）</w:t>
      </w:r>
    </w:p>
    <w:p w14:paraId="27C277E6" w14:textId="0B90919F" w:rsidR="008458D1" w:rsidRDefault="00C20AEB" w:rsidP="00CC2A4A">
      <w:pPr>
        <w:rPr>
          <w:lang w:eastAsia="zh-CN"/>
        </w:rPr>
      </w:pPr>
      <w:r>
        <w:rPr>
          <w:rFonts w:hint="eastAsia"/>
          <w:lang w:eastAsia="zh-CN"/>
        </w:rPr>
        <w:t>呈现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跟随的二维动画。</w:t>
      </w:r>
    </w:p>
    <w:p w14:paraId="0A5CF18F" w14:textId="0DE550C5" w:rsidR="006977CA" w:rsidRPr="007275AF" w:rsidRDefault="006977CA" w:rsidP="006977CA">
      <w:pPr>
        <w:pStyle w:val="31"/>
        <w:rPr>
          <w:lang w:eastAsia="zh-CN"/>
        </w:rPr>
      </w:pPr>
      <w:bookmarkStart w:id="23" w:name="_Toc211869421"/>
      <w:r>
        <w:rPr>
          <w:rFonts w:hint="eastAsia"/>
          <w:lang w:eastAsia="zh-CN"/>
        </w:rPr>
        <w:t>6.1.2</w:t>
      </w:r>
      <w:sdt>
        <w:sdtPr>
          <w:rPr>
            <w:rFonts w:hint="eastAsia"/>
            <w:lang w:eastAsia="zh-CN"/>
          </w:rPr>
          <w:id w:val="-1090395184"/>
          <w:placeholder>
            <w:docPart w:val="BB01AEF01EEB46C3B314947B091C8BC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4B6A37">
            <w:rPr>
              <w:rFonts w:hint="eastAsia"/>
              <w:lang w:eastAsia="zh-CN"/>
            </w:rPr>
            <w:t>时序数据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Da</w:t>
          </w:r>
          <w:r w:rsidR="004B6A37">
            <w:rPr>
              <w:rFonts w:hint="eastAsia"/>
              <w:lang w:eastAsia="zh-CN"/>
            </w:rPr>
            <w:t>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23"/>
    </w:p>
    <w:p w14:paraId="716D5D60" w14:textId="1BD5AC99" w:rsidR="0013086F" w:rsidRDefault="00C26E34" w:rsidP="004B6A37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F4B3CFA" wp14:editId="63EBC186">
            <wp:extent cx="3820678" cy="2573513"/>
            <wp:effectExtent l="0" t="0" r="8890" b="0"/>
            <wp:docPr id="111008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82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293" cy="25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147" w14:textId="4BB640AC" w:rsidR="004B6A37" w:rsidRDefault="004B6A37" w:rsidP="004B6A37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时序数据组件（</w:t>
      </w:r>
      <w:r>
        <w:rPr>
          <w:rFonts w:hint="eastAsia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0050C79C" w14:textId="24E98F97" w:rsidR="00FF1FCB" w:rsidRPr="00E439E5" w:rsidRDefault="00E950DB" w:rsidP="00FF1FCB">
      <w:pPr>
        <w:spacing w:before="142"/>
        <w:ind w:left="441"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主要绘制线速度和角速度的变化。</w:t>
      </w:r>
    </w:p>
    <w:p w14:paraId="4227273C" w14:textId="65365681" w:rsidR="005A121C" w:rsidRPr="007275AF" w:rsidRDefault="005A121C" w:rsidP="005A121C">
      <w:pPr>
        <w:pStyle w:val="31"/>
        <w:rPr>
          <w:lang w:eastAsia="zh-CN"/>
        </w:rPr>
      </w:pPr>
      <w:bookmarkStart w:id="24" w:name="_Toc211869422"/>
      <w:r>
        <w:rPr>
          <w:rFonts w:hint="eastAsia"/>
          <w:lang w:eastAsia="zh-CN"/>
        </w:rPr>
        <w:lastRenderedPageBreak/>
        <w:t>6.1.</w:t>
      </w:r>
      <w:r w:rsidR="00BF333A">
        <w:rPr>
          <w:rFonts w:hint="eastAsia"/>
          <w:lang w:eastAsia="zh-CN"/>
        </w:rPr>
        <w:t>3</w:t>
      </w:r>
      <w:sdt>
        <w:sdtPr>
          <w:rPr>
            <w:rFonts w:hint="eastAsia"/>
            <w:lang w:eastAsia="zh-CN"/>
          </w:rPr>
          <w:id w:val="-771247012"/>
          <w:placeholder>
            <w:docPart w:val="CDF2243594CB4C96A4348A8BA96E4FF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C90DE0">
            <w:rPr>
              <w:rFonts w:hint="eastAsia"/>
              <w:lang w:eastAsia="zh-CN"/>
            </w:rPr>
            <w:t>控制面板</w:t>
          </w:r>
          <w:r>
            <w:rPr>
              <w:rFonts w:hint="eastAsia"/>
              <w:lang w:eastAsia="zh-CN"/>
            </w:rPr>
            <w:t>（</w:t>
          </w:r>
          <w:r w:rsidR="00C90DE0">
            <w:rPr>
              <w:rFonts w:hint="eastAsia"/>
              <w:lang w:eastAsia="zh-CN"/>
            </w:rPr>
            <w:t>Config</w:t>
          </w:r>
          <w:r>
            <w:rPr>
              <w:rFonts w:hint="eastAsia"/>
              <w:lang w:eastAsia="zh-CN"/>
            </w:rPr>
            <w:t>）</w:t>
          </w:r>
        </w:sdtContent>
      </w:sdt>
      <w:bookmarkEnd w:id="24"/>
    </w:p>
    <w:p w14:paraId="0CBB952F" w14:textId="721074AA" w:rsidR="004B6A37" w:rsidRDefault="00C90DE0" w:rsidP="00C90DE0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C589CAF" wp14:editId="295E5299">
            <wp:extent cx="3785732" cy="2540104"/>
            <wp:effectExtent l="0" t="0" r="5715" b="0"/>
            <wp:docPr id="144942458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4582" name="图片 1" descr="图形用户界面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088" cy="25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5A6" w14:textId="62D13F2A" w:rsidR="00C90DE0" w:rsidRPr="00950102" w:rsidRDefault="00C90DE0" w:rsidP="009501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控制面板（</w:t>
      </w:r>
      <w:r>
        <w:rPr>
          <w:rFonts w:hint="eastAsia"/>
          <w:lang w:eastAsia="zh-CN"/>
        </w:rPr>
        <w:t>Config</w:t>
      </w:r>
      <w:r>
        <w:rPr>
          <w:rFonts w:hint="eastAsia"/>
          <w:spacing w:val="-5"/>
          <w:sz w:val="20"/>
          <w:lang w:eastAsia="zh-CN"/>
        </w:rPr>
        <w:t>）</w:t>
      </w:r>
    </w:p>
    <w:p w14:paraId="68F4DD27" w14:textId="19375E6E" w:rsidR="00C26E34" w:rsidRDefault="004079B8" w:rsidP="00CC2A4A">
      <w:pPr>
        <w:rPr>
          <w:lang w:eastAsia="zh-CN"/>
        </w:rPr>
      </w:pPr>
      <w:r>
        <w:rPr>
          <w:rFonts w:hint="eastAsia"/>
          <w:lang w:eastAsia="zh-CN"/>
        </w:rPr>
        <w:t>主要包含线速度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、角速度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和其他相关参数。</w:t>
      </w:r>
    </w:p>
    <w:p w14:paraId="2FFA5DF4" w14:textId="3DC53CA9" w:rsidR="0013086F" w:rsidRPr="003858E5" w:rsidRDefault="0013086F" w:rsidP="00CC2A4A">
      <w:pPr>
        <w:rPr>
          <w:lang w:eastAsia="zh-CN"/>
        </w:rPr>
      </w:pPr>
    </w:p>
    <w:sectPr w:rsidR="0013086F" w:rsidRPr="003858E5" w:rsidSect="00005E09">
      <w:footerReference w:type="default" r:id="rId27"/>
      <w:pgSz w:w="12240" w:h="15840"/>
      <w:pgMar w:top="1440" w:right="1440" w:bottom="2340" w:left="1440" w:header="720" w:footer="58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0B4568" w14:textId="77777777" w:rsidR="00991A7D" w:rsidRDefault="00991A7D" w:rsidP="00005E09">
      <w:r>
        <w:separator/>
      </w:r>
    </w:p>
    <w:p w14:paraId="1E72989A" w14:textId="77777777" w:rsidR="00991A7D" w:rsidRDefault="00991A7D" w:rsidP="00005E09"/>
  </w:endnote>
  <w:endnote w:type="continuationSeparator" w:id="0">
    <w:p w14:paraId="3264520F" w14:textId="77777777" w:rsidR="00991A7D" w:rsidRDefault="00991A7D" w:rsidP="00005E09">
      <w:r>
        <w:continuationSeparator/>
      </w:r>
    </w:p>
    <w:p w14:paraId="4DACE995" w14:textId="77777777" w:rsidR="00991A7D" w:rsidRDefault="00991A7D" w:rsidP="00005E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D639E" w14:textId="77777777" w:rsidR="00367873" w:rsidRDefault="007F2F27" w:rsidP="00005E09">
    <w:pPr>
      <w:pStyle w:val="af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EC38DBF" w14:textId="77777777" w:rsidR="00074CE5" w:rsidRDefault="00074CE5" w:rsidP="00005E0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CA65AD" w14:textId="77777777" w:rsidR="00991A7D" w:rsidRDefault="00991A7D" w:rsidP="00E0682F">
      <w:pPr>
        <w:spacing w:after="120"/>
      </w:pPr>
      <w:r>
        <w:separator/>
      </w:r>
    </w:p>
  </w:footnote>
  <w:footnote w:type="continuationSeparator" w:id="0">
    <w:p w14:paraId="17B3433A" w14:textId="77777777" w:rsidR="00991A7D" w:rsidRDefault="00991A7D" w:rsidP="00E0682F">
      <w:pPr>
        <w:spacing w:after="120"/>
      </w:pPr>
      <w:r>
        <w:continuationSeparator/>
      </w:r>
    </w:p>
  </w:footnote>
  <w:footnote w:type="continuationNotice" w:id="1">
    <w:p w14:paraId="138212AB" w14:textId="77777777" w:rsidR="00991A7D" w:rsidRDefault="00991A7D" w:rsidP="00E0682F">
      <w:pPr>
        <w:spacing w:after="12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7.45pt;height:14.2pt;visibility:visible;mso-wrap-style:square" o:bullet="t">
        <v:imagedata r:id="rId1" o:title=""/>
      </v:shape>
    </w:pict>
  </w:numPicBullet>
  <w:abstractNum w:abstractNumId="0" w15:restartNumberingAfterBreak="0">
    <w:nsid w:val="ECCC25CA"/>
    <w:multiLevelType w:val="multilevel"/>
    <w:tmpl w:val="E4623748"/>
    <w:lvl w:ilvl="0">
      <w:start w:val="1"/>
      <w:numFmt w:val="bullet"/>
      <w:pStyle w:val="a"/>
      <w:lvlText w:val="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" w15:restartNumberingAfterBreak="0">
    <w:nsid w:val="FFFFFF7C"/>
    <w:multiLevelType w:val="singleLevel"/>
    <w:tmpl w:val="C142907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EAA9FD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48A00F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E72ABD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21C32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D6DEB6F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2"/>
    <w:multiLevelType w:val="singleLevel"/>
    <w:tmpl w:val="6880624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3"/>
    <w:multiLevelType w:val="singleLevel"/>
    <w:tmpl w:val="4C5CC0F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9" w15:restartNumberingAfterBreak="0">
    <w:nsid w:val="FFFFFF88"/>
    <w:multiLevelType w:val="singleLevel"/>
    <w:tmpl w:val="9264A6A6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E448BC"/>
    <w:multiLevelType w:val="hybridMultilevel"/>
    <w:tmpl w:val="3962CF84"/>
    <w:lvl w:ilvl="0" w:tplc="D71E3D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05D862B4"/>
    <w:multiLevelType w:val="multilevel"/>
    <w:tmpl w:val="8DE61AAA"/>
    <w:numStyleLink w:val="Enumerate"/>
  </w:abstractNum>
  <w:abstractNum w:abstractNumId="12" w15:restartNumberingAfterBreak="0">
    <w:nsid w:val="0615025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13" w15:restartNumberingAfterBreak="0">
    <w:nsid w:val="083E5846"/>
    <w:multiLevelType w:val="multilevel"/>
    <w:tmpl w:val="8DE61AAA"/>
    <w:numStyleLink w:val="Enumerate"/>
  </w:abstractNum>
  <w:abstractNum w:abstractNumId="14" w15:restartNumberingAfterBreak="0">
    <w:nsid w:val="0BB2573D"/>
    <w:multiLevelType w:val="multilevel"/>
    <w:tmpl w:val="9C48147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" w:hanging="6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" w:hanging="64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" w:hanging="64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" w:hanging="64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648"/>
      </w:pPr>
      <w:rPr>
        <w:rFonts w:hint="default"/>
      </w:rPr>
    </w:lvl>
  </w:abstractNum>
  <w:abstractNum w:abstractNumId="15" w15:restartNumberingAfterBreak="0">
    <w:nsid w:val="0FC47F92"/>
    <w:multiLevelType w:val="multilevel"/>
    <w:tmpl w:val="8DE61AAA"/>
    <w:numStyleLink w:val="Enumerate"/>
  </w:abstractNum>
  <w:abstractNum w:abstractNumId="16" w15:restartNumberingAfterBreak="0">
    <w:nsid w:val="13107108"/>
    <w:multiLevelType w:val="multilevel"/>
    <w:tmpl w:val="8DE61AAA"/>
    <w:numStyleLink w:val="Enumerate"/>
  </w:abstractNum>
  <w:abstractNum w:abstractNumId="17" w15:restartNumberingAfterBreak="0">
    <w:nsid w:val="15C8466C"/>
    <w:multiLevelType w:val="multilevel"/>
    <w:tmpl w:val="59489428"/>
    <w:styleLink w:val="Itemize"/>
    <w:lvl w:ilvl="0">
      <w:start w:val="15"/>
      <w:numFmt w:val="bullet"/>
      <w:lvlText w:val=""/>
      <w:lvlJc w:val="left"/>
      <w:pPr>
        <w:ind w:left="576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8" w:hanging="216"/>
      </w:pPr>
      <w:rPr>
        <w:rFonts w:ascii="Symbol" w:hAnsi="Symbol" w:hint="default"/>
      </w:rPr>
    </w:lvl>
    <w:lvl w:ilvl="2">
      <w:start w:val="1"/>
      <w:numFmt w:val="bullet"/>
      <w:lvlText w:val=""/>
      <w:lvlJc w:val="left"/>
      <w:pPr>
        <w:ind w:left="1440" w:hanging="216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872" w:hanging="216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944"/>
        </w:tabs>
        <w:ind w:left="2304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2376"/>
        </w:tabs>
        <w:ind w:left="2736" w:hanging="360"/>
      </w:pPr>
      <w:rPr>
        <w:rFonts w:ascii="Symbol" w:hAnsi="Symbol" w:hint="default"/>
      </w:rPr>
    </w:lvl>
    <w:lvl w:ilvl="6">
      <w:start w:val="1"/>
      <w:numFmt w:val="bullet"/>
      <w:lvlText w:val=""/>
      <w:lvlJc w:val="left"/>
      <w:pPr>
        <w:tabs>
          <w:tab w:val="num" w:pos="2808"/>
        </w:tabs>
        <w:ind w:left="3168" w:hanging="360"/>
      </w:pPr>
      <w:rPr>
        <w:rFonts w:ascii="Symbol" w:hAnsi="Symbol" w:hint="default"/>
      </w:rPr>
    </w:lvl>
    <w:lvl w:ilvl="7">
      <w:start w:val="1"/>
      <w:numFmt w:val="bullet"/>
      <w:lvlText w:val=""/>
      <w:lvlJc w:val="left"/>
      <w:pPr>
        <w:tabs>
          <w:tab w:val="num" w:pos="3240"/>
        </w:tabs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</w:abstractNum>
  <w:abstractNum w:abstractNumId="18" w15:restartNumberingAfterBreak="0">
    <w:nsid w:val="19DD6879"/>
    <w:multiLevelType w:val="hybridMultilevel"/>
    <w:tmpl w:val="E60E3ED4"/>
    <w:lvl w:ilvl="0" w:tplc="4DA40FA8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1A2005AE"/>
    <w:multiLevelType w:val="hybridMultilevel"/>
    <w:tmpl w:val="63948A4C"/>
    <w:lvl w:ilvl="0" w:tplc="0512DF3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A88175F"/>
    <w:multiLevelType w:val="multilevel"/>
    <w:tmpl w:val="8DE61AAA"/>
    <w:styleLink w:val="Enumerate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1" w15:restartNumberingAfterBreak="0">
    <w:nsid w:val="278D7674"/>
    <w:multiLevelType w:val="multilevel"/>
    <w:tmpl w:val="59489428"/>
    <w:numStyleLink w:val="Itemize"/>
  </w:abstractNum>
  <w:abstractNum w:abstractNumId="22" w15:restartNumberingAfterBreak="0">
    <w:nsid w:val="2DF4257F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3" w15:restartNumberingAfterBreak="0">
    <w:nsid w:val="2EDD13C6"/>
    <w:multiLevelType w:val="hybridMultilevel"/>
    <w:tmpl w:val="B18CE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530A62"/>
    <w:multiLevelType w:val="multilevel"/>
    <w:tmpl w:val="9F9A4EC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5" w15:restartNumberingAfterBreak="0">
    <w:nsid w:val="363C5233"/>
    <w:multiLevelType w:val="multilevel"/>
    <w:tmpl w:val="8DE61AAA"/>
    <w:numStyleLink w:val="Enumerate"/>
  </w:abstractNum>
  <w:abstractNum w:abstractNumId="26" w15:restartNumberingAfterBreak="0">
    <w:nsid w:val="3E5200A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7" w15:restartNumberingAfterBreak="0">
    <w:nsid w:val="3F2A7AF5"/>
    <w:multiLevelType w:val="multilevel"/>
    <w:tmpl w:val="8DE61AAA"/>
    <w:numStyleLink w:val="Enumerate"/>
  </w:abstractNum>
  <w:abstractNum w:abstractNumId="28" w15:restartNumberingAfterBreak="0">
    <w:nsid w:val="44F93CFE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9" w15:restartNumberingAfterBreak="0">
    <w:nsid w:val="4E7B1641"/>
    <w:multiLevelType w:val="hybridMultilevel"/>
    <w:tmpl w:val="32B83F6E"/>
    <w:lvl w:ilvl="0" w:tplc="42E6D70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02A315C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31" w15:restartNumberingAfterBreak="0">
    <w:nsid w:val="50703152"/>
    <w:multiLevelType w:val="multilevel"/>
    <w:tmpl w:val="59489428"/>
    <w:numStyleLink w:val="Itemize"/>
  </w:abstractNum>
  <w:abstractNum w:abstractNumId="32" w15:restartNumberingAfterBreak="0">
    <w:nsid w:val="50813D5E"/>
    <w:multiLevelType w:val="hybridMultilevel"/>
    <w:tmpl w:val="BF62B7B0"/>
    <w:lvl w:ilvl="0" w:tplc="828498E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5180635D"/>
    <w:multiLevelType w:val="multilevel"/>
    <w:tmpl w:val="8DE61AAA"/>
    <w:numStyleLink w:val="Enumerate"/>
  </w:abstractNum>
  <w:abstractNum w:abstractNumId="34" w15:restartNumberingAfterBreak="0">
    <w:nsid w:val="547D0543"/>
    <w:multiLevelType w:val="hybridMultilevel"/>
    <w:tmpl w:val="FE72E4E4"/>
    <w:lvl w:ilvl="0" w:tplc="FB544AE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CF31714"/>
    <w:multiLevelType w:val="hybridMultilevel"/>
    <w:tmpl w:val="EC16BCFE"/>
    <w:lvl w:ilvl="0" w:tplc="0A58173E">
      <w:start w:val="1"/>
      <w:numFmt w:val="decimal"/>
      <w:pStyle w:val="a1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A326C"/>
    <w:multiLevelType w:val="multilevel"/>
    <w:tmpl w:val="8DE61AAA"/>
    <w:numStyleLink w:val="Enumerate"/>
  </w:abstractNum>
  <w:abstractNum w:abstractNumId="37" w15:restartNumberingAfterBreak="0">
    <w:nsid w:val="6445F59B"/>
    <w:multiLevelType w:val="multilevel"/>
    <w:tmpl w:val="239A1560"/>
    <w:lvl w:ilvl="0">
      <w:start w:val="1"/>
      <w:numFmt w:val="lowerRoman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8" w15:restartNumberingAfterBreak="0">
    <w:nsid w:val="685A0B31"/>
    <w:multiLevelType w:val="multilevel"/>
    <w:tmpl w:val="8DE61AAA"/>
    <w:numStyleLink w:val="Enumerate"/>
  </w:abstractNum>
  <w:abstractNum w:abstractNumId="39" w15:restartNumberingAfterBreak="0">
    <w:nsid w:val="6F45080F"/>
    <w:multiLevelType w:val="hybridMultilevel"/>
    <w:tmpl w:val="D2A81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544A8E"/>
    <w:multiLevelType w:val="multilevel"/>
    <w:tmpl w:val="8DE61AAA"/>
    <w:numStyleLink w:val="Enumerate"/>
  </w:abstractNum>
  <w:num w:numId="1" w16cid:durableId="890383327">
    <w:abstractNumId w:val="0"/>
  </w:num>
  <w:num w:numId="2" w16cid:durableId="1777754198">
    <w:abstractNumId w:val="8"/>
  </w:num>
  <w:num w:numId="3" w16cid:durableId="75179019">
    <w:abstractNumId w:val="7"/>
  </w:num>
  <w:num w:numId="4" w16cid:durableId="1412196856">
    <w:abstractNumId w:val="6"/>
  </w:num>
  <w:num w:numId="5" w16cid:durableId="1329556848">
    <w:abstractNumId w:val="5"/>
  </w:num>
  <w:num w:numId="6" w16cid:durableId="254632573">
    <w:abstractNumId w:val="9"/>
  </w:num>
  <w:num w:numId="7" w16cid:durableId="1611663629">
    <w:abstractNumId w:val="4"/>
  </w:num>
  <w:num w:numId="8" w16cid:durableId="1918979981">
    <w:abstractNumId w:val="3"/>
  </w:num>
  <w:num w:numId="9" w16cid:durableId="490097901">
    <w:abstractNumId w:val="2"/>
  </w:num>
  <w:num w:numId="10" w16cid:durableId="276255376">
    <w:abstractNumId w:val="1"/>
  </w:num>
  <w:num w:numId="11" w16cid:durableId="1334991775">
    <w:abstractNumId w:val="14"/>
  </w:num>
  <w:num w:numId="12" w16cid:durableId="1244534801">
    <w:abstractNumId w:val="35"/>
  </w:num>
  <w:num w:numId="13" w16cid:durableId="743143111">
    <w:abstractNumId w:val="39"/>
  </w:num>
  <w:num w:numId="14" w16cid:durableId="1868911135">
    <w:abstractNumId w:val="23"/>
  </w:num>
  <w:num w:numId="15" w16cid:durableId="1772774085">
    <w:abstractNumId w:val="24"/>
  </w:num>
  <w:num w:numId="16" w16cid:durableId="130993929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4558523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8830612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292641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565329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1954081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8004801">
    <w:abstractNumId w:val="20"/>
  </w:num>
  <w:num w:numId="23" w16cid:durableId="1137801770">
    <w:abstractNumId w:val="33"/>
  </w:num>
  <w:num w:numId="24" w16cid:durableId="440146971">
    <w:abstractNumId w:val="38"/>
  </w:num>
  <w:num w:numId="25" w16cid:durableId="1864517088">
    <w:abstractNumId w:val="16"/>
  </w:num>
  <w:num w:numId="26" w16cid:durableId="2124377159">
    <w:abstractNumId w:val="11"/>
  </w:num>
  <w:num w:numId="27" w16cid:durableId="713696337">
    <w:abstractNumId w:val="27"/>
  </w:num>
  <w:num w:numId="28" w16cid:durableId="641467940">
    <w:abstractNumId w:val="13"/>
  </w:num>
  <w:num w:numId="29" w16cid:durableId="1845586222">
    <w:abstractNumId w:val="25"/>
  </w:num>
  <w:num w:numId="30" w16cid:durableId="1753355630">
    <w:abstractNumId w:val="17"/>
  </w:num>
  <w:num w:numId="31" w16cid:durableId="937912406">
    <w:abstractNumId w:val="21"/>
  </w:num>
  <w:num w:numId="32" w16cid:durableId="773672726">
    <w:abstractNumId w:val="36"/>
  </w:num>
  <w:num w:numId="33" w16cid:durableId="935989565">
    <w:abstractNumId w:val="15"/>
  </w:num>
  <w:num w:numId="34" w16cid:durableId="1375346396">
    <w:abstractNumId w:val="31"/>
  </w:num>
  <w:num w:numId="35" w16cid:durableId="175579145">
    <w:abstractNumId w:val="40"/>
  </w:num>
  <w:num w:numId="36" w16cid:durableId="1043554162">
    <w:abstractNumId w:val="10"/>
  </w:num>
  <w:num w:numId="37" w16cid:durableId="1264806735">
    <w:abstractNumId w:val="19"/>
  </w:num>
  <w:num w:numId="38" w16cid:durableId="1875312947">
    <w:abstractNumId w:val="32"/>
  </w:num>
  <w:num w:numId="39" w16cid:durableId="1268781030">
    <w:abstractNumId w:val="29"/>
  </w:num>
  <w:num w:numId="40" w16cid:durableId="776872745">
    <w:abstractNumId w:val="18"/>
  </w:num>
  <w:num w:numId="41" w16cid:durableId="980959485">
    <w:abstractNumId w:val="34"/>
  </w:num>
  <w:num w:numId="42" w16cid:durableId="1112480731">
    <w:abstractNumId w:val="22"/>
  </w:num>
  <w:num w:numId="43" w16cid:durableId="594945506">
    <w:abstractNumId w:val="12"/>
  </w:num>
  <w:num w:numId="44" w16cid:durableId="701125358">
    <w:abstractNumId w:val="28"/>
  </w:num>
  <w:num w:numId="45" w16cid:durableId="321354351">
    <w:abstractNumId w:val="30"/>
  </w:num>
  <w:num w:numId="46" w16cid:durableId="199712775">
    <w:abstractNumId w:val="2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embedSystemFonts/>
  <w:bordersDoNotSurroundHeader/>
  <w:bordersDoNotSurroundFooter/>
  <w:proofState w:spelling="clean" w:grammar="clean"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BD"/>
    <w:rsid w:val="00003BCD"/>
    <w:rsid w:val="00004AE6"/>
    <w:rsid w:val="00005E09"/>
    <w:rsid w:val="00010D24"/>
    <w:rsid w:val="00010EF9"/>
    <w:rsid w:val="00011163"/>
    <w:rsid w:val="00011C8B"/>
    <w:rsid w:val="000158C5"/>
    <w:rsid w:val="000209D9"/>
    <w:rsid w:val="00020F7A"/>
    <w:rsid w:val="00021650"/>
    <w:rsid w:val="000240C4"/>
    <w:rsid w:val="00025896"/>
    <w:rsid w:val="0003303E"/>
    <w:rsid w:val="000400AC"/>
    <w:rsid w:val="00045817"/>
    <w:rsid w:val="00046A4A"/>
    <w:rsid w:val="00046B3D"/>
    <w:rsid w:val="0005439C"/>
    <w:rsid w:val="00055E16"/>
    <w:rsid w:val="00060D8F"/>
    <w:rsid w:val="000612F7"/>
    <w:rsid w:val="0006225D"/>
    <w:rsid w:val="00062608"/>
    <w:rsid w:val="00063ED8"/>
    <w:rsid w:val="000651DE"/>
    <w:rsid w:val="00067037"/>
    <w:rsid w:val="000700CD"/>
    <w:rsid w:val="0007014F"/>
    <w:rsid w:val="00074843"/>
    <w:rsid w:val="00074CE5"/>
    <w:rsid w:val="00093E6B"/>
    <w:rsid w:val="000A1F6F"/>
    <w:rsid w:val="000A2194"/>
    <w:rsid w:val="000A650B"/>
    <w:rsid w:val="000B1F90"/>
    <w:rsid w:val="000C1755"/>
    <w:rsid w:val="000D4A65"/>
    <w:rsid w:val="000D6A95"/>
    <w:rsid w:val="000E1125"/>
    <w:rsid w:val="000E2CFB"/>
    <w:rsid w:val="000E3162"/>
    <w:rsid w:val="000E41E6"/>
    <w:rsid w:val="000F1988"/>
    <w:rsid w:val="000F39FA"/>
    <w:rsid w:val="001032AB"/>
    <w:rsid w:val="001104BB"/>
    <w:rsid w:val="00111617"/>
    <w:rsid w:val="0012029E"/>
    <w:rsid w:val="001215F4"/>
    <w:rsid w:val="001218CD"/>
    <w:rsid w:val="00123E90"/>
    <w:rsid w:val="00125597"/>
    <w:rsid w:val="001257C6"/>
    <w:rsid w:val="00125963"/>
    <w:rsid w:val="00126610"/>
    <w:rsid w:val="00127440"/>
    <w:rsid w:val="0013086F"/>
    <w:rsid w:val="00131512"/>
    <w:rsid w:val="00133FB4"/>
    <w:rsid w:val="00134007"/>
    <w:rsid w:val="001449DB"/>
    <w:rsid w:val="00147F0E"/>
    <w:rsid w:val="001508E1"/>
    <w:rsid w:val="00151050"/>
    <w:rsid w:val="00154C12"/>
    <w:rsid w:val="00154D1E"/>
    <w:rsid w:val="00160D10"/>
    <w:rsid w:val="00167611"/>
    <w:rsid w:val="001765C9"/>
    <w:rsid w:val="00181386"/>
    <w:rsid w:val="00181661"/>
    <w:rsid w:val="00181923"/>
    <w:rsid w:val="00182F76"/>
    <w:rsid w:val="00185D79"/>
    <w:rsid w:val="0019139F"/>
    <w:rsid w:val="00193D99"/>
    <w:rsid w:val="00195655"/>
    <w:rsid w:val="001A0D53"/>
    <w:rsid w:val="001A0D54"/>
    <w:rsid w:val="001A4474"/>
    <w:rsid w:val="001A50E8"/>
    <w:rsid w:val="001B2DD5"/>
    <w:rsid w:val="001B6812"/>
    <w:rsid w:val="001C47BB"/>
    <w:rsid w:val="001C5AC3"/>
    <w:rsid w:val="001D0160"/>
    <w:rsid w:val="001D42A4"/>
    <w:rsid w:val="001D4645"/>
    <w:rsid w:val="001E0697"/>
    <w:rsid w:val="001E449B"/>
    <w:rsid w:val="001E5C68"/>
    <w:rsid w:val="001F0362"/>
    <w:rsid w:val="00206E6A"/>
    <w:rsid w:val="0021048F"/>
    <w:rsid w:val="0021065C"/>
    <w:rsid w:val="002124C7"/>
    <w:rsid w:val="0021250B"/>
    <w:rsid w:val="00220A37"/>
    <w:rsid w:val="002232C2"/>
    <w:rsid w:val="0022789C"/>
    <w:rsid w:val="0023277E"/>
    <w:rsid w:val="002338D0"/>
    <w:rsid w:val="00233AC5"/>
    <w:rsid w:val="002345B1"/>
    <w:rsid w:val="00237F19"/>
    <w:rsid w:val="0024015D"/>
    <w:rsid w:val="00241205"/>
    <w:rsid w:val="0024193C"/>
    <w:rsid w:val="00247FD6"/>
    <w:rsid w:val="0025067D"/>
    <w:rsid w:val="00250B43"/>
    <w:rsid w:val="002514E8"/>
    <w:rsid w:val="00253246"/>
    <w:rsid w:val="002532E8"/>
    <w:rsid w:val="002553AB"/>
    <w:rsid w:val="002575BF"/>
    <w:rsid w:val="00260E85"/>
    <w:rsid w:val="00263D4B"/>
    <w:rsid w:val="0026643F"/>
    <w:rsid w:val="00266D36"/>
    <w:rsid w:val="0026742E"/>
    <w:rsid w:val="00270F57"/>
    <w:rsid w:val="0027203A"/>
    <w:rsid w:val="002725F0"/>
    <w:rsid w:val="002742F4"/>
    <w:rsid w:val="0027493B"/>
    <w:rsid w:val="00276B56"/>
    <w:rsid w:val="002770C5"/>
    <w:rsid w:val="002802C2"/>
    <w:rsid w:val="002837E1"/>
    <w:rsid w:val="0029271B"/>
    <w:rsid w:val="002942EA"/>
    <w:rsid w:val="0029556B"/>
    <w:rsid w:val="00295B41"/>
    <w:rsid w:val="002961D5"/>
    <w:rsid w:val="002A55AC"/>
    <w:rsid w:val="002B0106"/>
    <w:rsid w:val="002B01E2"/>
    <w:rsid w:val="002B200E"/>
    <w:rsid w:val="002B3CB7"/>
    <w:rsid w:val="002B7288"/>
    <w:rsid w:val="002B796D"/>
    <w:rsid w:val="002C6AC7"/>
    <w:rsid w:val="002C7402"/>
    <w:rsid w:val="002C7F32"/>
    <w:rsid w:val="002D2F73"/>
    <w:rsid w:val="002E1C63"/>
    <w:rsid w:val="002E2F73"/>
    <w:rsid w:val="002E4D7A"/>
    <w:rsid w:val="002F7B63"/>
    <w:rsid w:val="003016C3"/>
    <w:rsid w:val="00302754"/>
    <w:rsid w:val="00305357"/>
    <w:rsid w:val="003056CF"/>
    <w:rsid w:val="00311717"/>
    <w:rsid w:val="0031283C"/>
    <w:rsid w:val="00315F49"/>
    <w:rsid w:val="003178E0"/>
    <w:rsid w:val="00322C54"/>
    <w:rsid w:val="003249D2"/>
    <w:rsid w:val="00326181"/>
    <w:rsid w:val="00326DBE"/>
    <w:rsid w:val="00331001"/>
    <w:rsid w:val="00332779"/>
    <w:rsid w:val="00333302"/>
    <w:rsid w:val="003354F1"/>
    <w:rsid w:val="00335B06"/>
    <w:rsid w:val="00344066"/>
    <w:rsid w:val="003450B4"/>
    <w:rsid w:val="0034659E"/>
    <w:rsid w:val="00347A00"/>
    <w:rsid w:val="00352C60"/>
    <w:rsid w:val="003575C3"/>
    <w:rsid w:val="003609A0"/>
    <w:rsid w:val="003625D5"/>
    <w:rsid w:val="00366A57"/>
    <w:rsid w:val="00366E29"/>
    <w:rsid w:val="00367873"/>
    <w:rsid w:val="00370513"/>
    <w:rsid w:val="00371EB2"/>
    <w:rsid w:val="00374068"/>
    <w:rsid w:val="00376DBA"/>
    <w:rsid w:val="00377B7D"/>
    <w:rsid w:val="0038056B"/>
    <w:rsid w:val="003858E5"/>
    <w:rsid w:val="00386BDE"/>
    <w:rsid w:val="00386CA0"/>
    <w:rsid w:val="00387765"/>
    <w:rsid w:val="003909C8"/>
    <w:rsid w:val="00392F86"/>
    <w:rsid w:val="00396641"/>
    <w:rsid w:val="00397AD1"/>
    <w:rsid w:val="003A2344"/>
    <w:rsid w:val="003A3882"/>
    <w:rsid w:val="003A604E"/>
    <w:rsid w:val="003B5682"/>
    <w:rsid w:val="003C1329"/>
    <w:rsid w:val="003C41F8"/>
    <w:rsid w:val="003C5F59"/>
    <w:rsid w:val="003D0026"/>
    <w:rsid w:val="003D3FB6"/>
    <w:rsid w:val="003D6736"/>
    <w:rsid w:val="003E2C91"/>
    <w:rsid w:val="003F6C36"/>
    <w:rsid w:val="004017E6"/>
    <w:rsid w:val="00401834"/>
    <w:rsid w:val="00403DC7"/>
    <w:rsid w:val="004079B8"/>
    <w:rsid w:val="00410D4E"/>
    <w:rsid w:val="0041183C"/>
    <w:rsid w:val="00413BEF"/>
    <w:rsid w:val="00422BE3"/>
    <w:rsid w:val="00427440"/>
    <w:rsid w:val="00431FBE"/>
    <w:rsid w:val="004337B5"/>
    <w:rsid w:val="00433CEE"/>
    <w:rsid w:val="00433D1D"/>
    <w:rsid w:val="00433E07"/>
    <w:rsid w:val="00435F34"/>
    <w:rsid w:val="00436C3A"/>
    <w:rsid w:val="0044052B"/>
    <w:rsid w:val="00440F01"/>
    <w:rsid w:val="00442CC9"/>
    <w:rsid w:val="004437ED"/>
    <w:rsid w:val="004470BC"/>
    <w:rsid w:val="0045007D"/>
    <w:rsid w:val="0045016A"/>
    <w:rsid w:val="0045065F"/>
    <w:rsid w:val="00451A34"/>
    <w:rsid w:val="00461FE3"/>
    <w:rsid w:val="00463A8F"/>
    <w:rsid w:val="00470463"/>
    <w:rsid w:val="00470512"/>
    <w:rsid w:val="00470C80"/>
    <w:rsid w:val="004735B1"/>
    <w:rsid w:val="0047436E"/>
    <w:rsid w:val="0048135B"/>
    <w:rsid w:val="00486EDB"/>
    <w:rsid w:val="004877F5"/>
    <w:rsid w:val="004909BA"/>
    <w:rsid w:val="0049432C"/>
    <w:rsid w:val="00496A4C"/>
    <w:rsid w:val="004A320D"/>
    <w:rsid w:val="004A723E"/>
    <w:rsid w:val="004B1482"/>
    <w:rsid w:val="004B1FDC"/>
    <w:rsid w:val="004B6A37"/>
    <w:rsid w:val="004C02A9"/>
    <w:rsid w:val="004C0BE2"/>
    <w:rsid w:val="004C48BA"/>
    <w:rsid w:val="004C532D"/>
    <w:rsid w:val="004C62FA"/>
    <w:rsid w:val="004C6E70"/>
    <w:rsid w:val="004C7CC0"/>
    <w:rsid w:val="004D3E13"/>
    <w:rsid w:val="004E29B3"/>
    <w:rsid w:val="004E3736"/>
    <w:rsid w:val="004E5DA1"/>
    <w:rsid w:val="004F2788"/>
    <w:rsid w:val="004F2B65"/>
    <w:rsid w:val="004F4D38"/>
    <w:rsid w:val="004F5441"/>
    <w:rsid w:val="004F6EA7"/>
    <w:rsid w:val="00503777"/>
    <w:rsid w:val="005059E1"/>
    <w:rsid w:val="005065ED"/>
    <w:rsid w:val="00511231"/>
    <w:rsid w:val="00513EE2"/>
    <w:rsid w:val="00517672"/>
    <w:rsid w:val="0052276F"/>
    <w:rsid w:val="0052459C"/>
    <w:rsid w:val="005263EF"/>
    <w:rsid w:val="0053118D"/>
    <w:rsid w:val="005362D4"/>
    <w:rsid w:val="00537A68"/>
    <w:rsid w:val="00543111"/>
    <w:rsid w:val="00543717"/>
    <w:rsid w:val="0054615C"/>
    <w:rsid w:val="00550F3E"/>
    <w:rsid w:val="00552928"/>
    <w:rsid w:val="00564D90"/>
    <w:rsid w:val="005655A8"/>
    <w:rsid w:val="00567772"/>
    <w:rsid w:val="00567C9A"/>
    <w:rsid w:val="005721AD"/>
    <w:rsid w:val="00573F65"/>
    <w:rsid w:val="00574003"/>
    <w:rsid w:val="00575611"/>
    <w:rsid w:val="0057787A"/>
    <w:rsid w:val="00581F70"/>
    <w:rsid w:val="005833BF"/>
    <w:rsid w:val="00584A02"/>
    <w:rsid w:val="00590D07"/>
    <w:rsid w:val="005A01C4"/>
    <w:rsid w:val="005A121C"/>
    <w:rsid w:val="005A5CE1"/>
    <w:rsid w:val="005B1686"/>
    <w:rsid w:val="005B37D9"/>
    <w:rsid w:val="005B7A26"/>
    <w:rsid w:val="005C26B0"/>
    <w:rsid w:val="005D104F"/>
    <w:rsid w:val="005D39CD"/>
    <w:rsid w:val="005D582D"/>
    <w:rsid w:val="005D68B9"/>
    <w:rsid w:val="005E051A"/>
    <w:rsid w:val="005E08CD"/>
    <w:rsid w:val="005E0A35"/>
    <w:rsid w:val="005E1436"/>
    <w:rsid w:val="005E1CCA"/>
    <w:rsid w:val="005E3CD7"/>
    <w:rsid w:val="005E4867"/>
    <w:rsid w:val="005E7C17"/>
    <w:rsid w:val="005F3F7C"/>
    <w:rsid w:val="005F443E"/>
    <w:rsid w:val="005F5915"/>
    <w:rsid w:val="005F641C"/>
    <w:rsid w:val="00601FA3"/>
    <w:rsid w:val="00610079"/>
    <w:rsid w:val="00615E80"/>
    <w:rsid w:val="00623814"/>
    <w:rsid w:val="0062524C"/>
    <w:rsid w:val="00625772"/>
    <w:rsid w:val="006303FA"/>
    <w:rsid w:val="0063508A"/>
    <w:rsid w:val="00635D4E"/>
    <w:rsid w:val="00644C51"/>
    <w:rsid w:val="00646A74"/>
    <w:rsid w:val="006505B6"/>
    <w:rsid w:val="006508EC"/>
    <w:rsid w:val="006550F1"/>
    <w:rsid w:val="00657122"/>
    <w:rsid w:val="006677A3"/>
    <w:rsid w:val="0066785E"/>
    <w:rsid w:val="00671110"/>
    <w:rsid w:val="00673D83"/>
    <w:rsid w:val="006779B1"/>
    <w:rsid w:val="00680A99"/>
    <w:rsid w:val="00683989"/>
    <w:rsid w:val="00687A73"/>
    <w:rsid w:val="00687D21"/>
    <w:rsid w:val="00693741"/>
    <w:rsid w:val="00693B1F"/>
    <w:rsid w:val="00694703"/>
    <w:rsid w:val="00695595"/>
    <w:rsid w:val="00696082"/>
    <w:rsid w:val="006977CA"/>
    <w:rsid w:val="00697B2C"/>
    <w:rsid w:val="006A12BF"/>
    <w:rsid w:val="006A6200"/>
    <w:rsid w:val="006A7558"/>
    <w:rsid w:val="006B2D5D"/>
    <w:rsid w:val="006B5B5F"/>
    <w:rsid w:val="006B657A"/>
    <w:rsid w:val="006C004E"/>
    <w:rsid w:val="006C04DC"/>
    <w:rsid w:val="006C0640"/>
    <w:rsid w:val="006C4C94"/>
    <w:rsid w:val="006C6B93"/>
    <w:rsid w:val="006C77F2"/>
    <w:rsid w:val="006C7FB2"/>
    <w:rsid w:val="006D1026"/>
    <w:rsid w:val="006D173F"/>
    <w:rsid w:val="006D3B19"/>
    <w:rsid w:val="006D3F73"/>
    <w:rsid w:val="006D56BE"/>
    <w:rsid w:val="006D58B0"/>
    <w:rsid w:val="006D7F22"/>
    <w:rsid w:val="006E036C"/>
    <w:rsid w:val="006E0856"/>
    <w:rsid w:val="006E0EFB"/>
    <w:rsid w:val="006E5490"/>
    <w:rsid w:val="006F1FB2"/>
    <w:rsid w:val="00707102"/>
    <w:rsid w:val="0070734C"/>
    <w:rsid w:val="0071048D"/>
    <w:rsid w:val="00712366"/>
    <w:rsid w:val="00722DE1"/>
    <w:rsid w:val="007275AF"/>
    <w:rsid w:val="00727BC4"/>
    <w:rsid w:val="00727CBC"/>
    <w:rsid w:val="00732D7E"/>
    <w:rsid w:val="0075082A"/>
    <w:rsid w:val="00751216"/>
    <w:rsid w:val="00751AA6"/>
    <w:rsid w:val="007531C7"/>
    <w:rsid w:val="00753DBA"/>
    <w:rsid w:val="00755218"/>
    <w:rsid w:val="0075640E"/>
    <w:rsid w:val="00756B68"/>
    <w:rsid w:val="0077291A"/>
    <w:rsid w:val="00775B8B"/>
    <w:rsid w:val="00775C8E"/>
    <w:rsid w:val="00775DD6"/>
    <w:rsid w:val="0078290E"/>
    <w:rsid w:val="00784D58"/>
    <w:rsid w:val="00786672"/>
    <w:rsid w:val="00786DBA"/>
    <w:rsid w:val="00787C96"/>
    <w:rsid w:val="00787D64"/>
    <w:rsid w:val="0079324A"/>
    <w:rsid w:val="0079691B"/>
    <w:rsid w:val="007977BA"/>
    <w:rsid w:val="007A20ED"/>
    <w:rsid w:val="007B2249"/>
    <w:rsid w:val="007B351D"/>
    <w:rsid w:val="007D14D5"/>
    <w:rsid w:val="007D1D11"/>
    <w:rsid w:val="007D463C"/>
    <w:rsid w:val="007D632C"/>
    <w:rsid w:val="007E0A5E"/>
    <w:rsid w:val="007E2ADC"/>
    <w:rsid w:val="007E3E2D"/>
    <w:rsid w:val="007E636E"/>
    <w:rsid w:val="007F1265"/>
    <w:rsid w:val="007F2F27"/>
    <w:rsid w:val="007F5476"/>
    <w:rsid w:val="00800380"/>
    <w:rsid w:val="00804458"/>
    <w:rsid w:val="00812C1B"/>
    <w:rsid w:val="00814777"/>
    <w:rsid w:val="00817CDB"/>
    <w:rsid w:val="008217B3"/>
    <w:rsid w:val="00824069"/>
    <w:rsid w:val="00825441"/>
    <w:rsid w:val="0082618E"/>
    <w:rsid w:val="00826634"/>
    <w:rsid w:val="00827A03"/>
    <w:rsid w:val="00837936"/>
    <w:rsid w:val="00844E53"/>
    <w:rsid w:val="008458D1"/>
    <w:rsid w:val="0085075C"/>
    <w:rsid w:val="00851F07"/>
    <w:rsid w:val="00852E4A"/>
    <w:rsid w:val="00857074"/>
    <w:rsid w:val="00863075"/>
    <w:rsid w:val="0087291A"/>
    <w:rsid w:val="008742FD"/>
    <w:rsid w:val="00877CD0"/>
    <w:rsid w:val="00880296"/>
    <w:rsid w:val="00882F9C"/>
    <w:rsid w:val="0088584C"/>
    <w:rsid w:val="00891B45"/>
    <w:rsid w:val="00892550"/>
    <w:rsid w:val="00894DE5"/>
    <w:rsid w:val="008955BD"/>
    <w:rsid w:val="008A07A6"/>
    <w:rsid w:val="008A281C"/>
    <w:rsid w:val="008A3368"/>
    <w:rsid w:val="008A55A8"/>
    <w:rsid w:val="008A56F7"/>
    <w:rsid w:val="008A654D"/>
    <w:rsid w:val="008A7FEB"/>
    <w:rsid w:val="008B4585"/>
    <w:rsid w:val="008B47E0"/>
    <w:rsid w:val="008C6344"/>
    <w:rsid w:val="008C6F4B"/>
    <w:rsid w:val="008D154D"/>
    <w:rsid w:val="008D2C2C"/>
    <w:rsid w:val="008D404A"/>
    <w:rsid w:val="008D6863"/>
    <w:rsid w:val="008D7CC2"/>
    <w:rsid w:val="008E1CF8"/>
    <w:rsid w:val="008E20A5"/>
    <w:rsid w:val="008E5302"/>
    <w:rsid w:val="008F1479"/>
    <w:rsid w:val="008F3A11"/>
    <w:rsid w:val="0090445E"/>
    <w:rsid w:val="0090657F"/>
    <w:rsid w:val="009133D6"/>
    <w:rsid w:val="00922CCD"/>
    <w:rsid w:val="00923E96"/>
    <w:rsid w:val="00923F82"/>
    <w:rsid w:val="00926B89"/>
    <w:rsid w:val="009322A0"/>
    <w:rsid w:val="00933A0A"/>
    <w:rsid w:val="00936231"/>
    <w:rsid w:val="00941C4A"/>
    <w:rsid w:val="009434AA"/>
    <w:rsid w:val="00950102"/>
    <w:rsid w:val="00951692"/>
    <w:rsid w:val="009524C2"/>
    <w:rsid w:val="00953187"/>
    <w:rsid w:val="00957C14"/>
    <w:rsid w:val="00960ABB"/>
    <w:rsid w:val="009611EC"/>
    <w:rsid w:val="00961851"/>
    <w:rsid w:val="009657D3"/>
    <w:rsid w:val="0096683D"/>
    <w:rsid w:val="0096779F"/>
    <w:rsid w:val="0098285C"/>
    <w:rsid w:val="00987AC4"/>
    <w:rsid w:val="00991A7D"/>
    <w:rsid w:val="0099211F"/>
    <w:rsid w:val="009967C8"/>
    <w:rsid w:val="00997CEC"/>
    <w:rsid w:val="009A170A"/>
    <w:rsid w:val="009A1B47"/>
    <w:rsid w:val="009A1CFB"/>
    <w:rsid w:val="009A660F"/>
    <w:rsid w:val="009B0E3B"/>
    <w:rsid w:val="009B0ED9"/>
    <w:rsid w:val="009B1EAE"/>
    <w:rsid w:val="009B649E"/>
    <w:rsid w:val="009B79D5"/>
    <w:rsid w:val="009C01E9"/>
    <w:rsid w:val="009C717B"/>
    <w:rsid w:val="009C797E"/>
    <w:rsid w:val="009C7C50"/>
    <w:rsid w:val="009D07EF"/>
    <w:rsid w:val="009D3940"/>
    <w:rsid w:val="009D4286"/>
    <w:rsid w:val="009D635C"/>
    <w:rsid w:val="009E108D"/>
    <w:rsid w:val="009E1296"/>
    <w:rsid w:val="009E1407"/>
    <w:rsid w:val="009E7C1C"/>
    <w:rsid w:val="009F04BC"/>
    <w:rsid w:val="009F1C79"/>
    <w:rsid w:val="009F2A5C"/>
    <w:rsid w:val="009F2CDA"/>
    <w:rsid w:val="009F3221"/>
    <w:rsid w:val="009F7208"/>
    <w:rsid w:val="00A00F70"/>
    <w:rsid w:val="00A04357"/>
    <w:rsid w:val="00A122F5"/>
    <w:rsid w:val="00A12E17"/>
    <w:rsid w:val="00A144D1"/>
    <w:rsid w:val="00A157F5"/>
    <w:rsid w:val="00A17C26"/>
    <w:rsid w:val="00A20262"/>
    <w:rsid w:val="00A308B3"/>
    <w:rsid w:val="00A3287F"/>
    <w:rsid w:val="00A32984"/>
    <w:rsid w:val="00A36C2A"/>
    <w:rsid w:val="00A443A3"/>
    <w:rsid w:val="00A50804"/>
    <w:rsid w:val="00A509AA"/>
    <w:rsid w:val="00A6717F"/>
    <w:rsid w:val="00A67452"/>
    <w:rsid w:val="00A70274"/>
    <w:rsid w:val="00A7608A"/>
    <w:rsid w:val="00A83675"/>
    <w:rsid w:val="00A840B0"/>
    <w:rsid w:val="00A865C5"/>
    <w:rsid w:val="00A87DBE"/>
    <w:rsid w:val="00A922F9"/>
    <w:rsid w:val="00A93773"/>
    <w:rsid w:val="00A974EF"/>
    <w:rsid w:val="00AA11C5"/>
    <w:rsid w:val="00AA3327"/>
    <w:rsid w:val="00AB0692"/>
    <w:rsid w:val="00AB25FB"/>
    <w:rsid w:val="00AB287A"/>
    <w:rsid w:val="00AB28FA"/>
    <w:rsid w:val="00AB52CD"/>
    <w:rsid w:val="00AC1370"/>
    <w:rsid w:val="00AC4E1E"/>
    <w:rsid w:val="00AC559F"/>
    <w:rsid w:val="00AC6126"/>
    <w:rsid w:val="00AD0D25"/>
    <w:rsid w:val="00AD2FD3"/>
    <w:rsid w:val="00AD4C02"/>
    <w:rsid w:val="00AD5BB1"/>
    <w:rsid w:val="00AD73D3"/>
    <w:rsid w:val="00AE1832"/>
    <w:rsid w:val="00AE265E"/>
    <w:rsid w:val="00AE2BD6"/>
    <w:rsid w:val="00AE38AA"/>
    <w:rsid w:val="00AE4AF3"/>
    <w:rsid w:val="00AE5261"/>
    <w:rsid w:val="00AE60B4"/>
    <w:rsid w:val="00AF2E68"/>
    <w:rsid w:val="00AF3739"/>
    <w:rsid w:val="00B030A8"/>
    <w:rsid w:val="00B05256"/>
    <w:rsid w:val="00B151C9"/>
    <w:rsid w:val="00B21E27"/>
    <w:rsid w:val="00B26BA2"/>
    <w:rsid w:val="00B356BD"/>
    <w:rsid w:val="00B362DD"/>
    <w:rsid w:val="00B43FAB"/>
    <w:rsid w:val="00B51D22"/>
    <w:rsid w:val="00B536B2"/>
    <w:rsid w:val="00B579E9"/>
    <w:rsid w:val="00B60BF3"/>
    <w:rsid w:val="00B62CFB"/>
    <w:rsid w:val="00B66627"/>
    <w:rsid w:val="00B72FC4"/>
    <w:rsid w:val="00B82E41"/>
    <w:rsid w:val="00B86B75"/>
    <w:rsid w:val="00B90DE3"/>
    <w:rsid w:val="00B92BAC"/>
    <w:rsid w:val="00B94A35"/>
    <w:rsid w:val="00B955E5"/>
    <w:rsid w:val="00B97119"/>
    <w:rsid w:val="00BA19AA"/>
    <w:rsid w:val="00BB0071"/>
    <w:rsid w:val="00BB1D09"/>
    <w:rsid w:val="00BB29F8"/>
    <w:rsid w:val="00BB5F77"/>
    <w:rsid w:val="00BB611A"/>
    <w:rsid w:val="00BC1099"/>
    <w:rsid w:val="00BC3A78"/>
    <w:rsid w:val="00BC406D"/>
    <w:rsid w:val="00BC48D5"/>
    <w:rsid w:val="00BC6950"/>
    <w:rsid w:val="00BD4345"/>
    <w:rsid w:val="00BD547B"/>
    <w:rsid w:val="00BD7EBC"/>
    <w:rsid w:val="00BF22B5"/>
    <w:rsid w:val="00BF2B32"/>
    <w:rsid w:val="00BF333A"/>
    <w:rsid w:val="00BF349C"/>
    <w:rsid w:val="00BF7971"/>
    <w:rsid w:val="00C00859"/>
    <w:rsid w:val="00C10E6B"/>
    <w:rsid w:val="00C111DC"/>
    <w:rsid w:val="00C2026C"/>
    <w:rsid w:val="00C20AE7"/>
    <w:rsid w:val="00C20AEB"/>
    <w:rsid w:val="00C26B72"/>
    <w:rsid w:val="00C26E34"/>
    <w:rsid w:val="00C270A7"/>
    <w:rsid w:val="00C27EB0"/>
    <w:rsid w:val="00C36235"/>
    <w:rsid w:val="00C36279"/>
    <w:rsid w:val="00C44B2A"/>
    <w:rsid w:val="00C45B6D"/>
    <w:rsid w:val="00C45EE9"/>
    <w:rsid w:val="00C45F66"/>
    <w:rsid w:val="00C4736B"/>
    <w:rsid w:val="00C50711"/>
    <w:rsid w:val="00C55EC2"/>
    <w:rsid w:val="00C61480"/>
    <w:rsid w:val="00C751AB"/>
    <w:rsid w:val="00C76789"/>
    <w:rsid w:val="00C804D2"/>
    <w:rsid w:val="00C81057"/>
    <w:rsid w:val="00C8359B"/>
    <w:rsid w:val="00C84A08"/>
    <w:rsid w:val="00C8501F"/>
    <w:rsid w:val="00C85D6A"/>
    <w:rsid w:val="00C90DE0"/>
    <w:rsid w:val="00C9203B"/>
    <w:rsid w:val="00C92B4A"/>
    <w:rsid w:val="00C97330"/>
    <w:rsid w:val="00CA32A4"/>
    <w:rsid w:val="00CA6F89"/>
    <w:rsid w:val="00CA73D2"/>
    <w:rsid w:val="00CB183D"/>
    <w:rsid w:val="00CB2415"/>
    <w:rsid w:val="00CB2EC7"/>
    <w:rsid w:val="00CB5908"/>
    <w:rsid w:val="00CB7FB4"/>
    <w:rsid w:val="00CC118D"/>
    <w:rsid w:val="00CC11DD"/>
    <w:rsid w:val="00CC279B"/>
    <w:rsid w:val="00CC2A4A"/>
    <w:rsid w:val="00CC72CD"/>
    <w:rsid w:val="00CD15BE"/>
    <w:rsid w:val="00CD1D89"/>
    <w:rsid w:val="00CD41C2"/>
    <w:rsid w:val="00CD57CD"/>
    <w:rsid w:val="00CD5E3C"/>
    <w:rsid w:val="00CD7D39"/>
    <w:rsid w:val="00CE00AC"/>
    <w:rsid w:val="00CE1A9F"/>
    <w:rsid w:val="00CE5219"/>
    <w:rsid w:val="00CE6B63"/>
    <w:rsid w:val="00CE6EEC"/>
    <w:rsid w:val="00CE70D1"/>
    <w:rsid w:val="00CF52BB"/>
    <w:rsid w:val="00CF57EF"/>
    <w:rsid w:val="00CF5891"/>
    <w:rsid w:val="00D00903"/>
    <w:rsid w:val="00D01C6A"/>
    <w:rsid w:val="00D045D8"/>
    <w:rsid w:val="00D05C08"/>
    <w:rsid w:val="00D073E1"/>
    <w:rsid w:val="00D11612"/>
    <w:rsid w:val="00D13F25"/>
    <w:rsid w:val="00D14DCC"/>
    <w:rsid w:val="00D16159"/>
    <w:rsid w:val="00D20CE1"/>
    <w:rsid w:val="00D22AA4"/>
    <w:rsid w:val="00D2327A"/>
    <w:rsid w:val="00D251EA"/>
    <w:rsid w:val="00D31271"/>
    <w:rsid w:val="00D33DA9"/>
    <w:rsid w:val="00D341C9"/>
    <w:rsid w:val="00D347DF"/>
    <w:rsid w:val="00D34848"/>
    <w:rsid w:val="00D36013"/>
    <w:rsid w:val="00D447E3"/>
    <w:rsid w:val="00D46F19"/>
    <w:rsid w:val="00D46F1E"/>
    <w:rsid w:val="00D51170"/>
    <w:rsid w:val="00D52D0B"/>
    <w:rsid w:val="00D53A01"/>
    <w:rsid w:val="00D54E57"/>
    <w:rsid w:val="00D6002F"/>
    <w:rsid w:val="00D60E87"/>
    <w:rsid w:val="00D626AE"/>
    <w:rsid w:val="00D62916"/>
    <w:rsid w:val="00D63168"/>
    <w:rsid w:val="00D633AD"/>
    <w:rsid w:val="00D64F2D"/>
    <w:rsid w:val="00D66325"/>
    <w:rsid w:val="00D707E1"/>
    <w:rsid w:val="00D80733"/>
    <w:rsid w:val="00D857E6"/>
    <w:rsid w:val="00D9705B"/>
    <w:rsid w:val="00DA00C1"/>
    <w:rsid w:val="00DA0B47"/>
    <w:rsid w:val="00DA31B7"/>
    <w:rsid w:val="00DA71B2"/>
    <w:rsid w:val="00DB12D1"/>
    <w:rsid w:val="00DC47CD"/>
    <w:rsid w:val="00DC5DBD"/>
    <w:rsid w:val="00DC663F"/>
    <w:rsid w:val="00DD0DB4"/>
    <w:rsid w:val="00DD2C70"/>
    <w:rsid w:val="00DD7868"/>
    <w:rsid w:val="00DE024E"/>
    <w:rsid w:val="00DE1627"/>
    <w:rsid w:val="00DE219C"/>
    <w:rsid w:val="00DE6579"/>
    <w:rsid w:val="00DF0052"/>
    <w:rsid w:val="00DF1749"/>
    <w:rsid w:val="00DF2619"/>
    <w:rsid w:val="00DF35F8"/>
    <w:rsid w:val="00DF4BEA"/>
    <w:rsid w:val="00DF7FDA"/>
    <w:rsid w:val="00E017CE"/>
    <w:rsid w:val="00E0682F"/>
    <w:rsid w:val="00E121C9"/>
    <w:rsid w:val="00E16B14"/>
    <w:rsid w:val="00E20672"/>
    <w:rsid w:val="00E23177"/>
    <w:rsid w:val="00E25382"/>
    <w:rsid w:val="00E315A3"/>
    <w:rsid w:val="00E33B0C"/>
    <w:rsid w:val="00E35554"/>
    <w:rsid w:val="00E41067"/>
    <w:rsid w:val="00E41BEB"/>
    <w:rsid w:val="00E439E5"/>
    <w:rsid w:val="00E46CE5"/>
    <w:rsid w:val="00E47149"/>
    <w:rsid w:val="00E47E4E"/>
    <w:rsid w:val="00E55C4C"/>
    <w:rsid w:val="00E56B5B"/>
    <w:rsid w:val="00E6220C"/>
    <w:rsid w:val="00E6336F"/>
    <w:rsid w:val="00E646A4"/>
    <w:rsid w:val="00E675E4"/>
    <w:rsid w:val="00E67A11"/>
    <w:rsid w:val="00E731A5"/>
    <w:rsid w:val="00E740EF"/>
    <w:rsid w:val="00E83EFE"/>
    <w:rsid w:val="00E859B2"/>
    <w:rsid w:val="00E8649C"/>
    <w:rsid w:val="00E900CF"/>
    <w:rsid w:val="00E90BEF"/>
    <w:rsid w:val="00E94795"/>
    <w:rsid w:val="00E950DB"/>
    <w:rsid w:val="00E9527E"/>
    <w:rsid w:val="00EA02C0"/>
    <w:rsid w:val="00EA3672"/>
    <w:rsid w:val="00EA3A25"/>
    <w:rsid w:val="00EA3D08"/>
    <w:rsid w:val="00EB7732"/>
    <w:rsid w:val="00EC5F93"/>
    <w:rsid w:val="00EC6C24"/>
    <w:rsid w:val="00ED02E2"/>
    <w:rsid w:val="00ED0A56"/>
    <w:rsid w:val="00ED4779"/>
    <w:rsid w:val="00ED4BA1"/>
    <w:rsid w:val="00ED4D6A"/>
    <w:rsid w:val="00ED7BD4"/>
    <w:rsid w:val="00EF0D09"/>
    <w:rsid w:val="00EF2BFC"/>
    <w:rsid w:val="00EF3F43"/>
    <w:rsid w:val="00EF3FAD"/>
    <w:rsid w:val="00EF7C32"/>
    <w:rsid w:val="00F001C1"/>
    <w:rsid w:val="00F04046"/>
    <w:rsid w:val="00F041ED"/>
    <w:rsid w:val="00F05F88"/>
    <w:rsid w:val="00F10118"/>
    <w:rsid w:val="00F10149"/>
    <w:rsid w:val="00F21A31"/>
    <w:rsid w:val="00F27D47"/>
    <w:rsid w:val="00F31F79"/>
    <w:rsid w:val="00F3239B"/>
    <w:rsid w:val="00F36897"/>
    <w:rsid w:val="00F44C0B"/>
    <w:rsid w:val="00F47481"/>
    <w:rsid w:val="00F4778A"/>
    <w:rsid w:val="00F50E78"/>
    <w:rsid w:val="00F51495"/>
    <w:rsid w:val="00F535DE"/>
    <w:rsid w:val="00F56DFB"/>
    <w:rsid w:val="00F60265"/>
    <w:rsid w:val="00F63D75"/>
    <w:rsid w:val="00F664EA"/>
    <w:rsid w:val="00F721EA"/>
    <w:rsid w:val="00F73123"/>
    <w:rsid w:val="00F758DD"/>
    <w:rsid w:val="00F80237"/>
    <w:rsid w:val="00F81B2F"/>
    <w:rsid w:val="00F84A4E"/>
    <w:rsid w:val="00F86B44"/>
    <w:rsid w:val="00F879A7"/>
    <w:rsid w:val="00F95255"/>
    <w:rsid w:val="00F95C2A"/>
    <w:rsid w:val="00FA241B"/>
    <w:rsid w:val="00FA2DED"/>
    <w:rsid w:val="00FA4DAE"/>
    <w:rsid w:val="00FA4E83"/>
    <w:rsid w:val="00FB37C7"/>
    <w:rsid w:val="00FB5303"/>
    <w:rsid w:val="00FB693B"/>
    <w:rsid w:val="00FB782E"/>
    <w:rsid w:val="00FC0794"/>
    <w:rsid w:val="00FC0B1B"/>
    <w:rsid w:val="00FC261B"/>
    <w:rsid w:val="00FC601B"/>
    <w:rsid w:val="00FD56BA"/>
    <w:rsid w:val="00FE219B"/>
    <w:rsid w:val="00FE797F"/>
    <w:rsid w:val="00FF1FCB"/>
    <w:rsid w:val="00FF46DD"/>
    <w:rsid w:val="00FF5264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817167"/>
  <w15:docId w15:val="{CE34F75A-1E96-488C-86EA-C7DF6347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11" w:unhideWhenUsed="1" w:qFormat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iPriority w:val="1"/>
    <w:qFormat/>
    <w:rsid w:val="00AC559F"/>
    <w:pPr>
      <w:tabs>
        <w:tab w:val="right" w:pos="9360"/>
      </w:tabs>
      <w:spacing w:before="120" w:after="360"/>
      <w:jc w:val="both"/>
    </w:pPr>
    <w:rPr>
      <w:sz w:val="22"/>
      <w14:ligatures w14:val="standardContextual"/>
    </w:rPr>
  </w:style>
  <w:style w:type="paragraph" w:styleId="1">
    <w:name w:val="heading 1"/>
    <w:aliases w:val="H1"/>
    <w:basedOn w:val="a2"/>
    <w:next w:val="a2"/>
    <w:link w:val="10"/>
    <w:uiPriority w:val="9"/>
    <w:qFormat/>
    <w:rsid w:val="00005E09"/>
    <w:pPr>
      <w:keepNext/>
      <w:keepLines/>
      <w:spacing w:before="520" w:after="38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21">
    <w:name w:val="heading 2"/>
    <w:aliases w:val="H2"/>
    <w:basedOn w:val="a2"/>
    <w:next w:val="a2"/>
    <w:link w:val="22"/>
    <w:uiPriority w:val="9"/>
    <w:unhideWhenUsed/>
    <w:qFormat/>
    <w:rsid w:val="00005E09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1">
    <w:name w:val="heading 3"/>
    <w:aliases w:val="H3"/>
    <w:basedOn w:val="a2"/>
    <w:next w:val="a2"/>
    <w:link w:val="32"/>
    <w:uiPriority w:val="9"/>
    <w:unhideWhenUsed/>
    <w:qFormat/>
    <w:rsid w:val="00CC2A4A"/>
    <w:pPr>
      <w:keepNext/>
      <w:keepLines/>
      <w:spacing w:before="360" w:after="120"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1">
    <w:name w:val="heading 4"/>
    <w:aliases w:val="H4"/>
    <w:basedOn w:val="a2"/>
    <w:next w:val="a2"/>
    <w:uiPriority w:val="9"/>
    <w:unhideWhenUsed/>
    <w:qFormat/>
    <w:rsid w:val="00CC2A4A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b/>
      <w:bCs/>
      <w:szCs w:val="22"/>
    </w:rPr>
  </w:style>
  <w:style w:type="paragraph" w:styleId="51">
    <w:name w:val="heading 5"/>
    <w:basedOn w:val="41"/>
    <w:next w:val="a2"/>
    <w:uiPriority w:val="9"/>
    <w:semiHidden/>
    <w:unhideWhenUsed/>
    <w:rsid w:val="003909C8"/>
    <w:pPr>
      <w:outlineLvl w:val="4"/>
    </w:pPr>
  </w:style>
  <w:style w:type="paragraph" w:styleId="6">
    <w:name w:val="heading 6"/>
    <w:basedOn w:val="51"/>
    <w:next w:val="a2"/>
    <w:uiPriority w:val="9"/>
    <w:semiHidden/>
    <w:unhideWhenUsed/>
    <w:rsid w:val="003909C8"/>
    <w:pPr>
      <w:outlineLvl w:val="5"/>
    </w:pPr>
  </w:style>
  <w:style w:type="paragraph" w:styleId="7">
    <w:name w:val="heading 7"/>
    <w:basedOn w:val="6"/>
    <w:next w:val="a2"/>
    <w:uiPriority w:val="9"/>
    <w:semiHidden/>
    <w:unhideWhenUsed/>
    <w:rsid w:val="003909C8"/>
    <w:pPr>
      <w:outlineLvl w:val="6"/>
    </w:pPr>
  </w:style>
  <w:style w:type="paragraph" w:styleId="8">
    <w:name w:val="heading 8"/>
    <w:basedOn w:val="7"/>
    <w:next w:val="a2"/>
    <w:uiPriority w:val="9"/>
    <w:semiHidden/>
    <w:unhideWhenUsed/>
    <w:rsid w:val="003909C8"/>
    <w:pPr>
      <w:outlineLvl w:val="7"/>
    </w:pPr>
  </w:style>
  <w:style w:type="paragraph" w:styleId="9">
    <w:name w:val="heading 9"/>
    <w:basedOn w:val="8"/>
    <w:next w:val="a2"/>
    <w:uiPriority w:val="9"/>
    <w:semiHidden/>
    <w:unhideWhenUsed/>
    <w:rsid w:val="003909C8"/>
    <w:pPr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Compact">
    <w:name w:val="Compact"/>
    <w:basedOn w:val="a2"/>
    <w:uiPriority w:val="35"/>
    <w:semiHidden/>
    <w:unhideWhenUsed/>
    <w:qFormat/>
    <w:rsid w:val="008E1CF8"/>
    <w:pPr>
      <w:spacing w:before="36" w:after="36"/>
    </w:pPr>
  </w:style>
  <w:style w:type="paragraph" w:styleId="a6">
    <w:name w:val="Title"/>
    <w:basedOn w:val="a2"/>
    <w:next w:val="a2"/>
    <w:uiPriority w:val="3"/>
    <w:qFormat/>
    <w:rsid w:val="00BF2B32"/>
    <w:pPr>
      <w:keepNext/>
      <w:keepLines/>
      <w:spacing w:before="0" w:after="0"/>
      <w:jc w:val="center"/>
    </w:pPr>
    <w:rPr>
      <w:rFonts w:asciiTheme="majorHAnsi" w:eastAsiaTheme="majorEastAsia" w:hAnsiTheme="majorHAnsi" w:cstheme="majorBidi"/>
      <w:bCs/>
      <w:sz w:val="52"/>
      <w:szCs w:val="52"/>
    </w:rPr>
  </w:style>
  <w:style w:type="paragraph" w:styleId="a7">
    <w:name w:val="Subtitle"/>
    <w:basedOn w:val="a6"/>
    <w:next w:val="a2"/>
    <w:uiPriority w:val="4"/>
    <w:qFormat/>
    <w:rsid w:val="00BF2B32"/>
    <w:rPr>
      <w:sz w:val="24"/>
      <w:szCs w:val="24"/>
    </w:rPr>
  </w:style>
  <w:style w:type="paragraph" w:customStyle="1" w:styleId="Author">
    <w:name w:val="Author"/>
    <w:next w:val="a2"/>
    <w:uiPriority w:val="10"/>
    <w:qFormat/>
    <w:rsid w:val="00B955E5"/>
    <w:pPr>
      <w:keepNext/>
      <w:keepLines/>
      <w:contextualSpacing/>
      <w:jc w:val="center"/>
    </w:pPr>
  </w:style>
  <w:style w:type="paragraph" w:styleId="a8">
    <w:name w:val="Date"/>
    <w:next w:val="a2"/>
    <w:link w:val="a9"/>
    <w:uiPriority w:val="10"/>
    <w:qFormat/>
    <w:pPr>
      <w:keepNext/>
      <w:keepLines/>
      <w:jc w:val="center"/>
    </w:pPr>
  </w:style>
  <w:style w:type="paragraph" w:customStyle="1" w:styleId="Abstract">
    <w:name w:val="Abstract"/>
    <w:basedOn w:val="a2"/>
    <w:uiPriority w:val="6"/>
    <w:rsid w:val="00891B45"/>
    <w:pPr>
      <w:keepNext/>
      <w:keepLines/>
      <w:spacing w:after="120"/>
      <w:ind w:left="547" w:right="547" w:firstLine="274"/>
      <w:contextualSpacing/>
    </w:pPr>
    <w:rPr>
      <w:sz w:val="20"/>
      <w:szCs w:val="20"/>
    </w:rPr>
  </w:style>
  <w:style w:type="paragraph" w:styleId="a1">
    <w:name w:val="Bibliography"/>
    <w:basedOn w:val="a2"/>
    <w:uiPriority w:val="11"/>
    <w:qFormat/>
    <w:rsid w:val="00F95255"/>
    <w:pPr>
      <w:numPr>
        <w:numId w:val="12"/>
      </w:numPr>
      <w:ind w:left="360"/>
    </w:pPr>
  </w:style>
  <w:style w:type="paragraph" w:styleId="aa">
    <w:name w:val="Block Text"/>
    <w:basedOn w:val="a2"/>
    <w:next w:val="a2"/>
    <w:uiPriority w:val="9"/>
    <w:semiHidden/>
    <w:unhideWhenUsed/>
    <w:qFormat/>
    <w:rsid w:val="008E1CF8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2"/>
    <w:link w:val="ac"/>
    <w:uiPriority w:val="9"/>
    <w:rsid w:val="00892550"/>
    <w:pPr>
      <w:spacing w:before="0" w:after="0"/>
      <w:ind w:left="180"/>
    </w:pPr>
    <w:rPr>
      <w:sz w:val="16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2"/>
    <w:next w:val="Definition"/>
    <w:uiPriority w:val="18"/>
    <w:semiHidden/>
    <w:unhideWhenUsed/>
    <w:pPr>
      <w:keepNext/>
      <w:keepLines/>
      <w:spacing w:after="0"/>
    </w:pPr>
    <w:rPr>
      <w:b/>
    </w:rPr>
  </w:style>
  <w:style w:type="paragraph" w:customStyle="1" w:styleId="Definition">
    <w:name w:val="Definition"/>
    <w:basedOn w:val="a2"/>
    <w:uiPriority w:val="18"/>
    <w:semiHidden/>
    <w:unhideWhenUsed/>
  </w:style>
  <w:style w:type="paragraph" w:styleId="ad">
    <w:name w:val="caption"/>
    <w:basedOn w:val="a2"/>
    <w:link w:val="ae"/>
    <w:uiPriority w:val="14"/>
    <w:rsid w:val="003E2C91"/>
    <w:pPr>
      <w:spacing w:before="0"/>
      <w:jc w:val="center"/>
    </w:pPr>
    <w:rPr>
      <w:sz w:val="20"/>
    </w:rPr>
  </w:style>
  <w:style w:type="paragraph" w:customStyle="1" w:styleId="TableCaption">
    <w:name w:val="Table Caption"/>
    <w:basedOn w:val="ad"/>
    <w:uiPriority w:val="16"/>
    <w:semiHidden/>
    <w:unhideWhenUsed/>
    <w:pPr>
      <w:keepNext/>
    </w:pPr>
  </w:style>
  <w:style w:type="paragraph" w:customStyle="1" w:styleId="ImageCaption">
    <w:name w:val="Image Caption"/>
    <w:basedOn w:val="ad"/>
    <w:uiPriority w:val="16"/>
    <w:semiHidden/>
    <w:unhideWhenUsed/>
  </w:style>
  <w:style w:type="paragraph" w:customStyle="1" w:styleId="Figure">
    <w:name w:val="Figure"/>
    <w:basedOn w:val="a2"/>
    <w:uiPriority w:val="17"/>
    <w:semiHidden/>
    <w:unhideWhenUsed/>
  </w:style>
  <w:style w:type="paragraph" w:customStyle="1" w:styleId="CaptionedFigure">
    <w:name w:val="Captioned Figure"/>
    <w:basedOn w:val="Figure"/>
    <w:uiPriority w:val="15"/>
    <w:rsid w:val="004F2788"/>
    <w:pPr>
      <w:keepNext/>
      <w:spacing w:before="480"/>
      <w:jc w:val="center"/>
    </w:pPr>
    <w:rPr>
      <w:noProof/>
    </w:rPr>
  </w:style>
  <w:style w:type="character" w:customStyle="1" w:styleId="ae">
    <w:name w:val="题注 字符"/>
    <w:basedOn w:val="a3"/>
    <w:link w:val="ad"/>
    <w:uiPriority w:val="14"/>
    <w:unhideWhenUsed/>
    <w:rsid w:val="003E2C91"/>
    <w:rPr>
      <w:sz w:val="20"/>
      <w14:ligatures w14:val="standardContextual"/>
    </w:rPr>
  </w:style>
  <w:style w:type="character" w:customStyle="1" w:styleId="VerbatimChar">
    <w:name w:val="Verbatim Char"/>
    <w:basedOn w:val="ae"/>
    <w:link w:val="SourceCode"/>
    <w:uiPriority w:val="7"/>
    <w:rsid w:val="00005E09"/>
    <w:rPr>
      <w:rFonts w:ascii="LM Mono 10" w:hAnsi="LM Mono 10"/>
      <w:noProof/>
      <w:sz w:val="22"/>
      <w14:ligatures w14:val="standardContextual"/>
    </w:rPr>
  </w:style>
  <w:style w:type="character" w:styleId="af">
    <w:name w:val="footnote reference"/>
    <w:uiPriority w:val="11"/>
    <w:unhideWhenUsed/>
    <w:rsid w:val="008E1CF8"/>
    <w:rPr>
      <w:vertAlign w:val="superscript"/>
      <w14:ligatures w14:val="standardContextual"/>
    </w:rPr>
  </w:style>
  <w:style w:type="character" w:styleId="af0">
    <w:name w:val="Hyperlink"/>
    <w:basedOn w:val="ae"/>
    <w:uiPriority w:val="99"/>
    <w:unhideWhenUsed/>
    <w:rsid w:val="00B97119"/>
    <w:rPr>
      <w:color w:val="auto"/>
      <w:sz w:val="22"/>
      <w14:ligatures w14:val="standardContextual"/>
    </w:rPr>
  </w:style>
  <w:style w:type="paragraph" w:styleId="TOC">
    <w:name w:val="TOC Heading"/>
    <w:basedOn w:val="1"/>
    <w:next w:val="a2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2"/>
    <w:link w:val="VerbatimChar"/>
    <w:uiPriority w:val="7"/>
    <w:qFormat/>
    <w:rsid w:val="00005E09"/>
    <w:pPr>
      <w:tabs>
        <w:tab w:val="clear" w:pos="9360"/>
        <w:tab w:val="left" w:pos="468"/>
        <w:tab w:val="left" w:pos="927"/>
        <w:tab w:val="left" w:pos="1395"/>
        <w:tab w:val="left" w:pos="1845"/>
        <w:tab w:val="left" w:pos="2322"/>
      </w:tabs>
      <w:wordWrap w:val="0"/>
      <w:contextualSpacing/>
      <w:jc w:val="left"/>
    </w:pPr>
    <w:rPr>
      <w:rFonts w:ascii="LM Mono 10" w:hAnsi="LM Mono 10"/>
      <w:noProof/>
    </w:rPr>
  </w:style>
  <w:style w:type="character" w:styleId="af1">
    <w:name w:val="FollowedHyperlink"/>
    <w:basedOn w:val="a3"/>
    <w:uiPriority w:val="99"/>
    <w:semiHidden/>
    <w:unhideWhenUsed/>
    <w:rsid w:val="00B97119"/>
    <w:rPr>
      <w:color w:val="000000" w:themeColor="followedHyperlink"/>
      <w:u w:val="none"/>
    </w:rPr>
  </w:style>
  <w:style w:type="paragraph" w:styleId="af2">
    <w:name w:val="header"/>
    <w:basedOn w:val="a2"/>
    <w:link w:val="af3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3">
    <w:name w:val="页眉 字符"/>
    <w:basedOn w:val="a3"/>
    <w:link w:val="af2"/>
    <w:uiPriority w:val="99"/>
    <w:semiHidden/>
    <w:unhideWhenUsed/>
    <w:rsid w:val="00E675E4"/>
    <w:rPr>
      <w:sz w:val="22"/>
      <w14:ligatures w14:val="standardContextual"/>
    </w:rPr>
  </w:style>
  <w:style w:type="paragraph" w:styleId="af4">
    <w:name w:val="footer"/>
    <w:basedOn w:val="a2"/>
    <w:link w:val="af5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5">
    <w:name w:val="页脚 字符"/>
    <w:basedOn w:val="a3"/>
    <w:link w:val="af4"/>
    <w:uiPriority w:val="99"/>
    <w:semiHidden/>
    <w:unhideWhenUsed/>
    <w:rsid w:val="00E675E4"/>
    <w:rPr>
      <w:sz w:val="22"/>
      <w14:ligatures w14:val="standardContextual"/>
    </w:rPr>
  </w:style>
  <w:style w:type="character" w:customStyle="1" w:styleId="a9">
    <w:name w:val="日期 字符"/>
    <w:basedOn w:val="a3"/>
    <w:link w:val="a8"/>
    <w:uiPriority w:val="99"/>
    <w:semiHidden/>
    <w:unhideWhenUsed/>
    <w:rsid w:val="00B955E5"/>
  </w:style>
  <w:style w:type="paragraph" w:styleId="af6">
    <w:name w:val="List Paragraph"/>
    <w:basedOn w:val="a2"/>
    <w:uiPriority w:val="34"/>
    <w:unhideWhenUsed/>
    <w:rsid w:val="00005E09"/>
    <w:pPr>
      <w:tabs>
        <w:tab w:val="clear" w:pos="9360"/>
      </w:tabs>
      <w:spacing w:after="120"/>
      <w:ind w:left="720"/>
    </w:pPr>
  </w:style>
  <w:style w:type="character" w:styleId="af7">
    <w:name w:val="Placeholder Text"/>
    <w:basedOn w:val="a3"/>
    <w:uiPriority w:val="99"/>
    <w:unhideWhenUsed/>
    <w:rsid w:val="00A32984"/>
    <w:rPr>
      <w:color w:val="808080"/>
    </w:rPr>
  </w:style>
  <w:style w:type="paragraph" w:styleId="a">
    <w:name w:val="List Bullet"/>
    <w:basedOn w:val="af6"/>
    <w:uiPriority w:val="99"/>
    <w:semiHidden/>
    <w:unhideWhenUsed/>
    <w:rsid w:val="00C84A08"/>
    <w:pPr>
      <w:numPr>
        <w:numId w:val="1"/>
      </w:numPr>
    </w:pPr>
  </w:style>
  <w:style w:type="paragraph" w:styleId="20">
    <w:name w:val="List Bullet 2"/>
    <w:basedOn w:val="a2"/>
    <w:uiPriority w:val="99"/>
    <w:semiHidden/>
    <w:unhideWhenUsed/>
    <w:rsid w:val="004C02A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4C02A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4C02A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4C02A9"/>
    <w:pPr>
      <w:numPr>
        <w:numId w:val="5"/>
      </w:numPr>
      <w:contextualSpacing/>
    </w:pPr>
  </w:style>
  <w:style w:type="paragraph" w:styleId="af8">
    <w:name w:val="List Continue"/>
    <w:basedOn w:val="a2"/>
    <w:uiPriority w:val="99"/>
    <w:semiHidden/>
    <w:unhideWhenUsed/>
    <w:rsid w:val="004C02A9"/>
    <w:pPr>
      <w:spacing w:after="120"/>
      <w:ind w:left="360"/>
      <w:contextualSpacing/>
    </w:pPr>
  </w:style>
  <w:style w:type="paragraph" w:styleId="23">
    <w:name w:val="List Continue 2"/>
    <w:basedOn w:val="a2"/>
    <w:uiPriority w:val="99"/>
    <w:semiHidden/>
    <w:unhideWhenUsed/>
    <w:rsid w:val="004C02A9"/>
    <w:pPr>
      <w:spacing w:after="120"/>
      <w:ind w:left="720"/>
      <w:contextualSpacing/>
    </w:pPr>
  </w:style>
  <w:style w:type="paragraph" w:styleId="33">
    <w:name w:val="List Continue 3"/>
    <w:basedOn w:val="a2"/>
    <w:uiPriority w:val="99"/>
    <w:semiHidden/>
    <w:unhideWhenUsed/>
    <w:rsid w:val="004C02A9"/>
    <w:pPr>
      <w:spacing w:after="120"/>
      <w:ind w:left="1080"/>
      <w:contextualSpacing/>
    </w:pPr>
  </w:style>
  <w:style w:type="paragraph" w:styleId="42">
    <w:name w:val="List Continue 4"/>
    <w:basedOn w:val="a2"/>
    <w:uiPriority w:val="99"/>
    <w:semiHidden/>
    <w:unhideWhenUsed/>
    <w:rsid w:val="004C02A9"/>
    <w:pPr>
      <w:spacing w:after="120"/>
      <w:ind w:left="1440"/>
      <w:contextualSpacing/>
    </w:pPr>
  </w:style>
  <w:style w:type="paragraph" w:styleId="52">
    <w:name w:val="List Continue 5"/>
    <w:basedOn w:val="a2"/>
    <w:uiPriority w:val="99"/>
    <w:semiHidden/>
    <w:unhideWhenUsed/>
    <w:rsid w:val="004C02A9"/>
    <w:pPr>
      <w:spacing w:after="120"/>
      <w:ind w:left="1800"/>
      <w:contextualSpacing/>
    </w:pPr>
  </w:style>
  <w:style w:type="paragraph" w:styleId="a0">
    <w:name w:val="List Number"/>
    <w:basedOn w:val="a2"/>
    <w:uiPriority w:val="99"/>
    <w:semiHidden/>
    <w:unhideWhenUsed/>
    <w:rsid w:val="004C02A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4C02A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4C02A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4C02A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4C02A9"/>
    <w:pPr>
      <w:numPr>
        <w:numId w:val="10"/>
      </w:numPr>
      <w:contextualSpacing/>
    </w:pPr>
  </w:style>
  <w:style w:type="paragraph" w:styleId="af9">
    <w:name w:val="macro"/>
    <w:link w:val="afa"/>
    <w:uiPriority w:val="99"/>
    <w:semiHidden/>
    <w:unhideWhenUsed/>
    <w:rsid w:val="004C02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80" w:after="0" w:line="204" w:lineRule="auto"/>
      <w:jc w:val="both"/>
    </w:pPr>
    <w:rPr>
      <w:rFonts w:ascii="LM Mono 10" w:hAnsi="LM Mono 10"/>
      <w:sz w:val="20"/>
      <w:szCs w:val="20"/>
      <w14:ligatures w14:val="standardContextual"/>
    </w:rPr>
  </w:style>
  <w:style w:type="character" w:customStyle="1" w:styleId="afa">
    <w:name w:val="宏文本 字符"/>
    <w:basedOn w:val="a3"/>
    <w:link w:val="af9"/>
    <w:uiPriority w:val="99"/>
    <w:semiHidden/>
    <w:unhideWhenUsed/>
    <w:rsid w:val="004C02A9"/>
    <w:rPr>
      <w:rFonts w:ascii="LM Mono 10" w:hAnsi="LM Mono 10"/>
      <w:sz w:val="20"/>
      <w:szCs w:val="20"/>
      <w14:ligatures w14:val="standardContextual"/>
    </w:rPr>
  </w:style>
  <w:style w:type="paragraph" w:styleId="afb">
    <w:name w:val="List"/>
    <w:basedOn w:val="a2"/>
    <w:uiPriority w:val="99"/>
    <w:semiHidden/>
    <w:unhideWhenUsed/>
    <w:rsid w:val="004C02A9"/>
    <w:pPr>
      <w:ind w:left="360" w:hanging="360"/>
      <w:contextualSpacing/>
    </w:pPr>
  </w:style>
  <w:style w:type="paragraph" w:styleId="24">
    <w:name w:val="List 2"/>
    <w:basedOn w:val="a2"/>
    <w:uiPriority w:val="99"/>
    <w:semiHidden/>
    <w:unhideWhenUsed/>
    <w:rsid w:val="004C02A9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4C02A9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4C02A9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4C02A9"/>
    <w:pPr>
      <w:ind w:left="1800" w:hanging="360"/>
      <w:contextualSpacing/>
    </w:pPr>
  </w:style>
  <w:style w:type="character" w:styleId="afc">
    <w:name w:val="line number"/>
    <w:basedOn w:val="a3"/>
    <w:uiPriority w:val="99"/>
    <w:semiHidden/>
    <w:unhideWhenUsed/>
    <w:rsid w:val="004C02A9"/>
  </w:style>
  <w:style w:type="paragraph" w:styleId="afd">
    <w:name w:val="No Spacing"/>
    <w:uiPriority w:val="2"/>
    <w:qFormat/>
    <w:rsid w:val="00882F9C"/>
    <w:pPr>
      <w:tabs>
        <w:tab w:val="right" w:pos="7200"/>
      </w:tabs>
      <w:spacing w:after="0"/>
      <w:jc w:val="both"/>
    </w:pPr>
    <w:rPr>
      <w:sz w:val="22"/>
      <w14:ligatures w14:val="standardContextual"/>
    </w:rPr>
  </w:style>
  <w:style w:type="table" w:styleId="afe">
    <w:name w:val="Table Grid"/>
    <w:basedOn w:val="a4"/>
    <w:uiPriority w:val="39"/>
    <w:rsid w:val="0007484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lineCode">
    <w:name w:val="Inline Code"/>
    <w:basedOn w:val="VerbatimChar"/>
    <w:uiPriority w:val="6"/>
    <w:qFormat/>
    <w:rsid w:val="00E017CE"/>
    <w:rPr>
      <w:rFonts w:ascii="LM Mono 10" w:hAnsi="LM Mono 10"/>
      <w:noProof/>
      <w:sz w:val="22"/>
      <w14:ligatures w14:val="standardContextual"/>
    </w:rPr>
  </w:style>
  <w:style w:type="paragraph" w:customStyle="1" w:styleId="AbstractTitle">
    <w:name w:val="Abstract Title"/>
    <w:basedOn w:val="a2"/>
    <w:next w:val="Abstract"/>
    <w:link w:val="AbstractTitleChar"/>
    <w:uiPriority w:val="5"/>
    <w:qFormat/>
    <w:rsid w:val="00E675E4"/>
    <w:pPr>
      <w:spacing w:after="120"/>
      <w:jc w:val="center"/>
    </w:pPr>
    <w:rPr>
      <w:b/>
      <w:sz w:val="20"/>
    </w:rPr>
  </w:style>
  <w:style w:type="character" w:customStyle="1" w:styleId="AbstractTitleChar">
    <w:name w:val="Abstract Title Char"/>
    <w:basedOn w:val="a3"/>
    <w:link w:val="AbstractTitle"/>
    <w:uiPriority w:val="5"/>
    <w:rsid w:val="00891B45"/>
    <w:rPr>
      <w:b/>
      <w:sz w:val="20"/>
      <w14:ligatures w14:val="standardContextual"/>
    </w:rPr>
  </w:style>
  <w:style w:type="paragraph" w:styleId="aff">
    <w:name w:val="endnote text"/>
    <w:basedOn w:val="a2"/>
    <w:link w:val="aff0"/>
    <w:uiPriority w:val="99"/>
    <w:semiHidden/>
    <w:unhideWhenUsed/>
    <w:rsid w:val="000400AC"/>
    <w:pPr>
      <w:spacing w:before="0" w:after="0"/>
    </w:pPr>
    <w:rPr>
      <w:sz w:val="20"/>
      <w:szCs w:val="20"/>
    </w:rPr>
  </w:style>
  <w:style w:type="character" w:customStyle="1" w:styleId="aff0">
    <w:name w:val="尾注文本 字符"/>
    <w:basedOn w:val="a3"/>
    <w:link w:val="aff"/>
    <w:uiPriority w:val="99"/>
    <w:semiHidden/>
    <w:rsid w:val="000400AC"/>
    <w:rPr>
      <w:sz w:val="20"/>
      <w:szCs w:val="20"/>
      <w14:ligatures w14:val="standardContextual"/>
    </w:rPr>
  </w:style>
  <w:style w:type="character" w:styleId="aff1">
    <w:name w:val="endnote reference"/>
    <w:basedOn w:val="a3"/>
    <w:uiPriority w:val="99"/>
    <w:semiHidden/>
    <w:unhideWhenUsed/>
    <w:rsid w:val="000400AC"/>
    <w:rPr>
      <w:vertAlign w:val="superscript"/>
    </w:rPr>
  </w:style>
  <w:style w:type="character" w:customStyle="1" w:styleId="Proof">
    <w:name w:val="Proof"/>
    <w:basedOn w:val="a3"/>
    <w:uiPriority w:val="11"/>
    <w:qFormat/>
    <w:rsid w:val="005E3CD7"/>
    <w:rPr>
      <w:i/>
    </w:rPr>
  </w:style>
  <w:style w:type="paragraph" w:styleId="aff2">
    <w:name w:val="Balloon Text"/>
    <w:basedOn w:val="a2"/>
    <w:link w:val="aff3"/>
    <w:uiPriority w:val="99"/>
    <w:semiHidden/>
    <w:unhideWhenUsed/>
    <w:rsid w:val="00B21E27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ff3">
    <w:name w:val="批注框文本 字符"/>
    <w:basedOn w:val="a3"/>
    <w:link w:val="aff2"/>
    <w:uiPriority w:val="99"/>
    <w:semiHidden/>
    <w:rsid w:val="00B21E27"/>
    <w:rPr>
      <w:rFonts w:ascii="Segoe UI" w:hAnsi="Segoe UI" w:cs="Segoe UI"/>
      <w:sz w:val="18"/>
      <w:szCs w:val="18"/>
      <w14:ligatures w14:val="standardContextual"/>
    </w:rPr>
  </w:style>
  <w:style w:type="character" w:styleId="aff4">
    <w:name w:val="Unresolved Mention"/>
    <w:basedOn w:val="a3"/>
    <w:uiPriority w:val="99"/>
    <w:semiHidden/>
    <w:unhideWhenUsed/>
    <w:rsid w:val="00F44C0B"/>
    <w:rPr>
      <w:color w:val="808080"/>
      <w:shd w:val="clear" w:color="auto" w:fill="E6E6E6"/>
    </w:rPr>
  </w:style>
  <w:style w:type="table" w:styleId="11">
    <w:name w:val="Plain Table 1"/>
    <w:basedOn w:val="a4"/>
    <w:uiPriority w:val="41"/>
    <w:rsid w:val="002345B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5">
    <w:name w:val="annotation reference"/>
    <w:basedOn w:val="a3"/>
    <w:uiPriority w:val="99"/>
    <w:semiHidden/>
    <w:unhideWhenUsed/>
    <w:rsid w:val="000D4A65"/>
    <w:rPr>
      <w:sz w:val="16"/>
      <w:szCs w:val="16"/>
    </w:rPr>
  </w:style>
  <w:style w:type="paragraph" w:styleId="aff6">
    <w:name w:val="annotation text"/>
    <w:basedOn w:val="a2"/>
    <w:link w:val="aff7"/>
    <w:uiPriority w:val="99"/>
    <w:semiHidden/>
    <w:unhideWhenUsed/>
    <w:rsid w:val="000D4A65"/>
    <w:rPr>
      <w:sz w:val="20"/>
      <w:szCs w:val="20"/>
    </w:rPr>
  </w:style>
  <w:style w:type="character" w:customStyle="1" w:styleId="aff7">
    <w:name w:val="批注文字 字符"/>
    <w:basedOn w:val="a3"/>
    <w:link w:val="aff6"/>
    <w:uiPriority w:val="99"/>
    <w:semiHidden/>
    <w:rsid w:val="000D4A65"/>
    <w:rPr>
      <w:sz w:val="20"/>
      <w:szCs w:val="20"/>
      <w14:ligatures w14:val="standardContextual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0D4A65"/>
    <w:rPr>
      <w:b/>
      <w:bCs/>
    </w:rPr>
  </w:style>
  <w:style w:type="character" w:customStyle="1" w:styleId="aff9">
    <w:name w:val="批注主题 字符"/>
    <w:basedOn w:val="aff7"/>
    <w:link w:val="aff8"/>
    <w:uiPriority w:val="99"/>
    <w:semiHidden/>
    <w:rsid w:val="000D4A65"/>
    <w:rPr>
      <w:b/>
      <w:bCs/>
      <w:sz w:val="20"/>
      <w:szCs w:val="20"/>
      <w14:ligatures w14:val="standardContextual"/>
    </w:rPr>
  </w:style>
  <w:style w:type="numbering" w:customStyle="1" w:styleId="Enumerate">
    <w:name w:val="Enumerate"/>
    <w:uiPriority w:val="19"/>
    <w:rsid w:val="004C7CC0"/>
    <w:pPr>
      <w:numPr>
        <w:numId w:val="22"/>
      </w:numPr>
    </w:pPr>
  </w:style>
  <w:style w:type="numbering" w:customStyle="1" w:styleId="Itemize">
    <w:name w:val="Itemize"/>
    <w:uiPriority w:val="19"/>
    <w:rsid w:val="00923E96"/>
    <w:pPr>
      <w:numPr>
        <w:numId w:val="30"/>
      </w:numPr>
    </w:pPr>
  </w:style>
  <w:style w:type="paragraph" w:styleId="TOC1">
    <w:name w:val="toc 1"/>
    <w:basedOn w:val="a2"/>
    <w:next w:val="a2"/>
    <w:autoRedefine/>
    <w:uiPriority w:val="39"/>
    <w:unhideWhenUsed/>
    <w:rsid w:val="00010D24"/>
    <w:pPr>
      <w:tabs>
        <w:tab w:val="clear" w:pos="9360"/>
      </w:tabs>
    </w:pPr>
  </w:style>
  <w:style w:type="paragraph" w:styleId="TOC2">
    <w:name w:val="toc 2"/>
    <w:basedOn w:val="a2"/>
    <w:next w:val="a2"/>
    <w:autoRedefine/>
    <w:uiPriority w:val="39"/>
    <w:unhideWhenUsed/>
    <w:rsid w:val="00010D24"/>
    <w:pPr>
      <w:tabs>
        <w:tab w:val="clear" w:pos="9360"/>
      </w:tabs>
      <w:ind w:leftChars="200" w:left="420"/>
    </w:pPr>
  </w:style>
  <w:style w:type="paragraph" w:styleId="TOC3">
    <w:name w:val="toc 3"/>
    <w:basedOn w:val="a2"/>
    <w:next w:val="a2"/>
    <w:autoRedefine/>
    <w:uiPriority w:val="39"/>
    <w:unhideWhenUsed/>
    <w:rsid w:val="00010D24"/>
    <w:pPr>
      <w:tabs>
        <w:tab w:val="clear" w:pos="9360"/>
      </w:tabs>
      <w:ind w:leftChars="400" w:left="840"/>
    </w:pPr>
  </w:style>
  <w:style w:type="character" w:customStyle="1" w:styleId="10">
    <w:name w:val="标题 1 字符"/>
    <w:aliases w:val="H1 字符"/>
    <w:basedOn w:val="a3"/>
    <w:link w:val="1"/>
    <w:uiPriority w:val="9"/>
    <w:rsid w:val="003858E5"/>
    <w:rPr>
      <w:rFonts w:asciiTheme="majorHAnsi" w:eastAsiaTheme="majorEastAsia" w:hAnsiTheme="majorHAnsi" w:cstheme="majorBidi"/>
      <w:b/>
      <w:bCs/>
      <w:sz w:val="28"/>
      <w:szCs w:val="32"/>
      <w14:ligatures w14:val="standardContextual"/>
    </w:rPr>
  </w:style>
  <w:style w:type="character" w:customStyle="1" w:styleId="22">
    <w:name w:val="标题 2 字符"/>
    <w:aliases w:val="H2 字符"/>
    <w:basedOn w:val="a3"/>
    <w:link w:val="21"/>
    <w:uiPriority w:val="9"/>
    <w:rsid w:val="003858E5"/>
    <w:rPr>
      <w:rFonts w:asciiTheme="majorHAnsi" w:eastAsiaTheme="majorEastAsia" w:hAnsiTheme="majorHAnsi" w:cstheme="majorBidi"/>
      <w:b/>
      <w:bCs/>
      <w:szCs w:val="32"/>
      <w14:ligatures w14:val="standardContextual"/>
    </w:rPr>
  </w:style>
  <w:style w:type="character" w:customStyle="1" w:styleId="32">
    <w:name w:val="标题 3 字符"/>
    <w:aliases w:val="H3 字符"/>
    <w:basedOn w:val="a3"/>
    <w:link w:val="31"/>
    <w:uiPriority w:val="9"/>
    <w:rsid w:val="003858E5"/>
    <w:rPr>
      <w:rFonts w:asciiTheme="majorHAnsi" w:eastAsiaTheme="majorEastAsia" w:hAnsiTheme="majorHAnsi" w:cstheme="majorBidi"/>
      <w:b/>
      <w:bCs/>
      <w:sz w:val="22"/>
      <w:szCs w:val="28"/>
      <w14:ligatures w14:val="standardContextual"/>
    </w:rPr>
  </w:style>
  <w:style w:type="character" w:customStyle="1" w:styleId="ac">
    <w:name w:val="脚注文本 字符"/>
    <w:basedOn w:val="a3"/>
    <w:link w:val="ab"/>
    <w:uiPriority w:val="9"/>
    <w:rsid w:val="003858E5"/>
    <w:rPr>
      <w:sz w:val="16"/>
      <w14:ligatures w14:val="standardContextual"/>
    </w:rPr>
  </w:style>
  <w:style w:type="paragraph" w:styleId="affa">
    <w:name w:val="Normal (Web)"/>
    <w:basedOn w:val="a2"/>
    <w:uiPriority w:val="99"/>
    <w:semiHidden/>
    <w:unhideWhenUsed/>
    <w:rsid w:val="00B579E9"/>
    <w:pPr>
      <w:tabs>
        <w:tab w:val="clear" w:pos="9360"/>
      </w:tabs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4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mos\Documents\Custom%20Office%20Templates\WordTeX%20Assign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F41EA088B3481785B2DC04A9FBC12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42E71A-A132-4545-9486-8D1C1C303EE1}"/>
      </w:docPartPr>
      <w:docPartBody>
        <w:p w:rsidR="004431F1" w:rsidRDefault="00000000">
          <w:pPr>
            <w:pStyle w:val="0CF41EA088B3481785B2DC04A9FBC12F"/>
            <w:rPr>
              <w:rFonts w:hint="eastAsia"/>
            </w:rPr>
          </w:pPr>
          <w:r w:rsidRPr="00BF2B32">
            <w:t>Assignment Title</w:t>
          </w:r>
        </w:p>
      </w:docPartBody>
    </w:docPart>
    <w:docPart>
      <w:docPartPr>
        <w:name w:val="F3DA62140240471998F3E9A22B9DF7A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A6C561-256B-47A6-AC12-DC52A11E2E63}"/>
      </w:docPartPr>
      <w:docPartBody>
        <w:p w:rsidR="004431F1" w:rsidRDefault="00000000">
          <w:pPr>
            <w:pStyle w:val="F3DA62140240471998F3E9A22B9DF7A1"/>
            <w:rPr>
              <w:rFonts w:hint="eastAsia"/>
            </w:rPr>
          </w:pPr>
          <w:r>
            <w:t>Name</w:t>
          </w:r>
        </w:p>
      </w:docPartBody>
    </w:docPart>
    <w:docPart>
      <w:docPartPr>
        <w:name w:val="FEC0E0010A3045FFAC1DCC69DDF917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5749F5-CB12-4949-A8F7-ECD27516577E}"/>
      </w:docPartPr>
      <w:docPartBody>
        <w:p w:rsidR="004431F1" w:rsidRDefault="00000000">
          <w:pPr>
            <w:pStyle w:val="FEC0E0010A3045FFAC1DCC69DDF9170B"/>
            <w:rPr>
              <w:rFonts w:hint="eastAsia"/>
            </w:rPr>
          </w:pPr>
          <w:r>
            <w:t>Problem 1</w:t>
          </w:r>
        </w:p>
      </w:docPartBody>
    </w:docPart>
    <w:docPart>
      <w:docPartPr>
        <w:name w:val="F6B66ABE960E4DA0ACCD75FAF894CB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A6641F-E6A2-4098-82B9-11C1B026ADC5}"/>
      </w:docPartPr>
      <w:docPartBody>
        <w:p w:rsidR="004431F1" w:rsidRDefault="00000000">
          <w:pPr>
            <w:pStyle w:val="F6B66ABE960E4DA0ACCD75FAF894CB15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A97B4168655E4388A59724E68AE1DB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45A1B6-0EA5-460B-932E-986687D63463}"/>
      </w:docPartPr>
      <w:docPartBody>
        <w:p w:rsidR="004431F1" w:rsidRDefault="00000000">
          <w:pPr>
            <w:pStyle w:val="A97B4168655E4388A59724E68AE1DB59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E75F368C1F534612A9C7C1F6207E33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BA1331-D80C-49B9-9803-27C4F46C4067}"/>
      </w:docPartPr>
      <w:docPartBody>
        <w:p w:rsidR="00D05E40" w:rsidRDefault="004431F1" w:rsidP="004431F1">
          <w:pPr>
            <w:pStyle w:val="E75F368C1F534612A9C7C1F6207E3363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C9DB9374DD149D29B6878B69963C59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D907DB-BF0D-43D3-9775-2293C8AB54C7}"/>
      </w:docPartPr>
      <w:docPartBody>
        <w:p w:rsidR="00D05E40" w:rsidRDefault="004431F1" w:rsidP="004431F1">
          <w:pPr>
            <w:pStyle w:val="DC9DB9374DD149D29B6878B69963C59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67704F35E0F04EDA882153015D9384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43DA7B-9E81-4179-9825-428A97B0984B}"/>
      </w:docPartPr>
      <w:docPartBody>
        <w:p w:rsidR="00D05E40" w:rsidRDefault="004431F1" w:rsidP="004431F1">
          <w:pPr>
            <w:pStyle w:val="67704F35E0F04EDA882153015D938406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10ECE3D600B840BA94B259736CBF09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0E80D6-7F45-4466-991F-803E43B018E0}"/>
      </w:docPartPr>
      <w:docPartBody>
        <w:p w:rsidR="00D05E40" w:rsidRDefault="004431F1" w:rsidP="004431F1">
          <w:pPr>
            <w:pStyle w:val="10ECE3D600B840BA94B259736CBF095D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A3F8D190DF34816925109775B4EF5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D6EDFE-B48B-41D7-A6C1-4E42D06D42AD}"/>
      </w:docPartPr>
      <w:docPartBody>
        <w:p w:rsidR="00D05E40" w:rsidRDefault="004431F1" w:rsidP="004431F1">
          <w:pPr>
            <w:pStyle w:val="DA3F8D190DF34816925109775B4EF50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8AF08276A8B94FD29CB3CB6F176EA5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94CA484-B998-4AD1-8D83-12A4E6C27D50}"/>
      </w:docPartPr>
      <w:docPartBody>
        <w:p w:rsidR="00D05E40" w:rsidRDefault="004431F1" w:rsidP="004431F1">
          <w:pPr>
            <w:pStyle w:val="8AF08276A8B94FD29CB3CB6F176EA566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56D46FDFD664DB283C846D95F2DD3C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F88096-A30A-45A1-89C7-89385AE62B81}"/>
      </w:docPartPr>
      <w:docPartBody>
        <w:p w:rsidR="00466984" w:rsidRDefault="00D05E40" w:rsidP="00D05E40">
          <w:pPr>
            <w:pStyle w:val="D56D46FDFD664DB283C846D95F2DD3C8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7D401DF09CF345F0AAC19A48EAB237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FA6CE0-F8D3-4432-A3AF-6EDE56E4A412}"/>
      </w:docPartPr>
      <w:docPartBody>
        <w:p w:rsidR="00466984" w:rsidRDefault="00D05E40" w:rsidP="00D05E40">
          <w:pPr>
            <w:pStyle w:val="7D401DF09CF345F0AAC19A48EAB23734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2DF7BE45A31F4A26AEE88B18EC7874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629E38-081D-4662-8971-12AA54596326}"/>
      </w:docPartPr>
      <w:docPartBody>
        <w:p w:rsidR="00466984" w:rsidRDefault="00D05E40" w:rsidP="00D05E40">
          <w:pPr>
            <w:pStyle w:val="2DF7BE45A31F4A26AEE88B18EC787432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FA208DD5A20946FE91E100723075D8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C71C768-E0CF-4C72-860D-1ADBBDB4FB8B}"/>
      </w:docPartPr>
      <w:docPartBody>
        <w:p w:rsidR="00466984" w:rsidRDefault="00D05E40" w:rsidP="00D05E40">
          <w:pPr>
            <w:pStyle w:val="FA208DD5A20946FE91E100723075D84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05B0000FA0EC43DD815BF0BF9D1426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4A76A6-432B-4237-B4F1-5133AB9F642E}"/>
      </w:docPartPr>
      <w:docPartBody>
        <w:p w:rsidR="00466984" w:rsidRDefault="00D05E40" w:rsidP="00D05E40">
          <w:pPr>
            <w:pStyle w:val="05B0000FA0EC43DD815BF0BF9D1426C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7FB9932DE7B241DBBF5413C01D7CC8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374EA0A-FFF4-40E3-A1C4-2356D4086CE6}"/>
      </w:docPartPr>
      <w:docPartBody>
        <w:p w:rsidR="00466984" w:rsidRDefault="00D05E40" w:rsidP="00D05E40">
          <w:pPr>
            <w:pStyle w:val="7FB9932DE7B241DBBF5413C01D7CC89F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9356E9A5300945D5B9D17BF0B27A8BB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CB4D00-DE83-4C6C-946C-B0472D23283A}"/>
      </w:docPartPr>
      <w:docPartBody>
        <w:p w:rsidR="00466984" w:rsidRDefault="00D05E40" w:rsidP="00D05E40">
          <w:pPr>
            <w:pStyle w:val="9356E9A5300945D5B9D17BF0B27A8BB7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D3203FBA0CA4AD5B8759D59CB48DA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28B7757-C7C6-4B82-9DB4-75A982BB8CA5}"/>
      </w:docPartPr>
      <w:docPartBody>
        <w:p w:rsidR="00466984" w:rsidRDefault="00D05E40" w:rsidP="00D05E40">
          <w:pPr>
            <w:pStyle w:val="1D3203FBA0CA4AD5B8759D59CB48DA00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E246A637E0F447CB312FC6E44B5080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982FD5-51BC-46A8-A70D-14E12D3A6AE5}"/>
      </w:docPartPr>
      <w:docPartBody>
        <w:p w:rsidR="00466984" w:rsidRDefault="00D05E40" w:rsidP="00D05E40">
          <w:pPr>
            <w:pStyle w:val="1E246A637E0F447CB312FC6E44B5080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AC69786139244FB382301AE745814D7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AC8A57-BAE7-4AC2-92CC-CDFA05FC3028}"/>
      </w:docPartPr>
      <w:docPartBody>
        <w:p w:rsidR="00466984" w:rsidRDefault="00D05E40" w:rsidP="00D05E40">
          <w:pPr>
            <w:pStyle w:val="AC69786139244FB382301AE745814D7C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7BE7B3C60AF416D8EA71BFC66DA67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82708C-B792-4B1E-BFA5-4E4E22D9A576}"/>
      </w:docPartPr>
      <w:docPartBody>
        <w:p w:rsidR="00466984" w:rsidRDefault="00D05E40" w:rsidP="00D05E40">
          <w:pPr>
            <w:pStyle w:val="B7BE7B3C60AF416D8EA71BFC66DA672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A935B18C9A143758E4524E5A8917C5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EE4844-01F4-42B9-A03A-F6C5E3DCF7D8}"/>
      </w:docPartPr>
      <w:docPartBody>
        <w:p w:rsidR="00466984" w:rsidRDefault="00D05E40" w:rsidP="00D05E40">
          <w:pPr>
            <w:pStyle w:val="BA935B18C9A143758E4524E5A8917C5F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E926D3FEE82846D6A27775FB795D7B7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E2BA25F-40B4-45E2-B465-A9C3B4A7F82E}"/>
      </w:docPartPr>
      <w:docPartBody>
        <w:p w:rsidR="00466984" w:rsidRDefault="00D05E40" w:rsidP="00D05E40">
          <w:pPr>
            <w:pStyle w:val="E926D3FEE82846D6A27775FB795D7B7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F54B79431B42497E89229249EBEE16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EB5A51-B372-45E5-85DC-29111AE1A1B7}"/>
      </w:docPartPr>
      <w:docPartBody>
        <w:p w:rsidR="00466984" w:rsidRDefault="00D05E40" w:rsidP="00D05E40">
          <w:pPr>
            <w:pStyle w:val="F54B79431B42497E89229249EBEE1666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B01AEF01EEB46C3B314947B091C8BC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FFF1BE6-5848-4FB9-8022-DB367120A1C8}"/>
      </w:docPartPr>
      <w:docPartBody>
        <w:p w:rsidR="00466984" w:rsidRDefault="00D05E40" w:rsidP="00D05E40">
          <w:pPr>
            <w:pStyle w:val="BB01AEF01EEB46C3B314947B091C8BC5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CDF2243594CB4C96A4348A8BA96E4FF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5F2986-608F-4974-AAF6-5EF82FC1CF50}"/>
      </w:docPartPr>
      <w:docPartBody>
        <w:p w:rsidR="00466984" w:rsidRDefault="00D05E40" w:rsidP="00D05E40">
          <w:pPr>
            <w:pStyle w:val="CDF2243594CB4C96A4348A8BA96E4FF1"/>
            <w:rPr>
              <w:rFonts w:hint="eastAsia"/>
            </w:rPr>
          </w:pPr>
          <w:r>
            <w:t>Subsubsection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276"/>
    <w:rsid w:val="00030BD6"/>
    <w:rsid w:val="000937C2"/>
    <w:rsid w:val="00275276"/>
    <w:rsid w:val="00374068"/>
    <w:rsid w:val="004431F1"/>
    <w:rsid w:val="00466984"/>
    <w:rsid w:val="00680A99"/>
    <w:rsid w:val="00837936"/>
    <w:rsid w:val="008C6344"/>
    <w:rsid w:val="00B52989"/>
    <w:rsid w:val="00CE00AC"/>
    <w:rsid w:val="00D05E40"/>
    <w:rsid w:val="00F53374"/>
    <w:rsid w:val="00FF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CF41EA088B3481785B2DC04A9FBC12F">
    <w:name w:val="0CF41EA088B3481785B2DC04A9FBC12F"/>
    <w:pPr>
      <w:widowControl w:val="0"/>
    </w:pPr>
  </w:style>
  <w:style w:type="paragraph" w:customStyle="1" w:styleId="F3DA62140240471998F3E9A22B9DF7A1">
    <w:name w:val="F3DA62140240471998F3E9A22B9DF7A1"/>
    <w:pPr>
      <w:widowControl w:val="0"/>
    </w:pPr>
  </w:style>
  <w:style w:type="paragraph" w:customStyle="1" w:styleId="FEC0E0010A3045FFAC1DCC69DDF9170B">
    <w:name w:val="FEC0E0010A3045FFAC1DCC69DDF9170B"/>
    <w:pPr>
      <w:widowControl w:val="0"/>
    </w:pPr>
  </w:style>
  <w:style w:type="paragraph" w:customStyle="1" w:styleId="D56D46FDFD664DB283C846D95F2DD3C8">
    <w:name w:val="D56D46FDFD664DB283C846D95F2DD3C8"/>
    <w:rsid w:val="00D05E40"/>
    <w:pPr>
      <w:widowControl w:val="0"/>
    </w:pPr>
  </w:style>
  <w:style w:type="paragraph" w:customStyle="1" w:styleId="7D401DF09CF345F0AAC19A48EAB23734">
    <w:name w:val="7D401DF09CF345F0AAC19A48EAB23734"/>
    <w:rsid w:val="00D05E40"/>
    <w:pPr>
      <w:widowControl w:val="0"/>
    </w:pPr>
  </w:style>
  <w:style w:type="paragraph" w:customStyle="1" w:styleId="2DF7BE45A31F4A26AEE88B18EC787432">
    <w:name w:val="2DF7BE45A31F4A26AEE88B18EC787432"/>
    <w:rsid w:val="00D05E40"/>
    <w:pPr>
      <w:widowControl w:val="0"/>
    </w:pPr>
  </w:style>
  <w:style w:type="paragraph" w:customStyle="1" w:styleId="FA208DD5A20946FE91E100723075D844">
    <w:name w:val="FA208DD5A20946FE91E100723075D844"/>
    <w:rsid w:val="00D05E40"/>
    <w:pPr>
      <w:widowControl w:val="0"/>
    </w:pPr>
  </w:style>
  <w:style w:type="paragraph" w:customStyle="1" w:styleId="F6B66ABE960E4DA0ACCD75FAF894CB15">
    <w:name w:val="F6B66ABE960E4DA0ACCD75FAF894CB15"/>
    <w:pPr>
      <w:widowControl w:val="0"/>
    </w:pPr>
  </w:style>
  <w:style w:type="paragraph" w:customStyle="1" w:styleId="A97B4168655E4388A59724E68AE1DB59">
    <w:name w:val="A97B4168655E4388A59724E68AE1DB59"/>
    <w:pPr>
      <w:widowControl w:val="0"/>
    </w:pPr>
  </w:style>
  <w:style w:type="paragraph" w:customStyle="1" w:styleId="05B0000FA0EC43DD815BF0BF9D1426C4">
    <w:name w:val="05B0000FA0EC43DD815BF0BF9D1426C4"/>
    <w:rsid w:val="00D05E40"/>
    <w:pPr>
      <w:widowControl w:val="0"/>
    </w:pPr>
  </w:style>
  <w:style w:type="paragraph" w:customStyle="1" w:styleId="E75F368C1F534612A9C7C1F6207E3363">
    <w:name w:val="E75F368C1F534612A9C7C1F6207E3363"/>
    <w:rsid w:val="004431F1"/>
    <w:pPr>
      <w:widowControl w:val="0"/>
    </w:pPr>
  </w:style>
  <w:style w:type="paragraph" w:customStyle="1" w:styleId="7FB9932DE7B241DBBF5413C01D7CC89F">
    <w:name w:val="7FB9932DE7B241DBBF5413C01D7CC89F"/>
    <w:rsid w:val="00D05E40"/>
    <w:pPr>
      <w:widowControl w:val="0"/>
    </w:pPr>
  </w:style>
  <w:style w:type="paragraph" w:customStyle="1" w:styleId="9356E9A5300945D5B9D17BF0B27A8BB7">
    <w:name w:val="9356E9A5300945D5B9D17BF0B27A8BB7"/>
    <w:rsid w:val="00D05E40"/>
    <w:pPr>
      <w:widowControl w:val="0"/>
    </w:pPr>
  </w:style>
  <w:style w:type="paragraph" w:customStyle="1" w:styleId="1D3203FBA0CA4AD5B8759D59CB48DA00">
    <w:name w:val="1D3203FBA0CA4AD5B8759D59CB48DA00"/>
    <w:rsid w:val="00D05E40"/>
    <w:pPr>
      <w:widowControl w:val="0"/>
    </w:pPr>
  </w:style>
  <w:style w:type="paragraph" w:customStyle="1" w:styleId="1E246A637E0F447CB312FC6E44B50801">
    <w:name w:val="1E246A637E0F447CB312FC6E44B50801"/>
    <w:rsid w:val="00D05E40"/>
    <w:pPr>
      <w:widowControl w:val="0"/>
    </w:pPr>
  </w:style>
  <w:style w:type="paragraph" w:customStyle="1" w:styleId="AC69786139244FB382301AE745814D7C">
    <w:name w:val="AC69786139244FB382301AE745814D7C"/>
    <w:rsid w:val="00D05E40"/>
    <w:pPr>
      <w:widowControl w:val="0"/>
    </w:pPr>
  </w:style>
  <w:style w:type="paragraph" w:customStyle="1" w:styleId="B7BE7B3C60AF416D8EA71BFC66DA6721">
    <w:name w:val="B7BE7B3C60AF416D8EA71BFC66DA6721"/>
    <w:rsid w:val="00D05E40"/>
    <w:pPr>
      <w:widowControl w:val="0"/>
    </w:pPr>
  </w:style>
  <w:style w:type="paragraph" w:customStyle="1" w:styleId="DC9DB9374DD149D29B6878B69963C594">
    <w:name w:val="DC9DB9374DD149D29B6878B69963C594"/>
    <w:rsid w:val="004431F1"/>
    <w:pPr>
      <w:widowControl w:val="0"/>
    </w:pPr>
  </w:style>
  <w:style w:type="paragraph" w:customStyle="1" w:styleId="BA935B18C9A143758E4524E5A8917C5F">
    <w:name w:val="BA935B18C9A143758E4524E5A8917C5F"/>
    <w:rsid w:val="00D05E40"/>
    <w:pPr>
      <w:widowControl w:val="0"/>
    </w:pPr>
  </w:style>
  <w:style w:type="paragraph" w:customStyle="1" w:styleId="67704F35E0F04EDA882153015D938406">
    <w:name w:val="67704F35E0F04EDA882153015D938406"/>
    <w:rsid w:val="004431F1"/>
    <w:pPr>
      <w:widowControl w:val="0"/>
    </w:pPr>
  </w:style>
  <w:style w:type="paragraph" w:customStyle="1" w:styleId="10ECE3D600B840BA94B259736CBF095D">
    <w:name w:val="10ECE3D600B840BA94B259736CBF095D"/>
    <w:rsid w:val="004431F1"/>
    <w:pPr>
      <w:widowControl w:val="0"/>
    </w:pPr>
  </w:style>
  <w:style w:type="paragraph" w:customStyle="1" w:styleId="DA3F8D190DF34816925109775B4EF504">
    <w:name w:val="DA3F8D190DF34816925109775B4EF504"/>
    <w:rsid w:val="004431F1"/>
    <w:pPr>
      <w:widowControl w:val="0"/>
    </w:pPr>
  </w:style>
  <w:style w:type="paragraph" w:customStyle="1" w:styleId="8AF08276A8B94FD29CB3CB6F176EA566">
    <w:name w:val="8AF08276A8B94FD29CB3CB6F176EA566"/>
    <w:rsid w:val="004431F1"/>
    <w:pPr>
      <w:widowControl w:val="0"/>
    </w:pPr>
  </w:style>
  <w:style w:type="paragraph" w:customStyle="1" w:styleId="E926D3FEE82846D6A27775FB795D7B74">
    <w:name w:val="E926D3FEE82846D6A27775FB795D7B74"/>
    <w:rsid w:val="00D05E40"/>
    <w:pPr>
      <w:widowControl w:val="0"/>
    </w:pPr>
  </w:style>
  <w:style w:type="paragraph" w:customStyle="1" w:styleId="F54B79431B42497E89229249EBEE1666">
    <w:name w:val="F54B79431B42497E89229249EBEE1666"/>
    <w:rsid w:val="00D05E40"/>
    <w:pPr>
      <w:widowControl w:val="0"/>
    </w:pPr>
  </w:style>
  <w:style w:type="paragraph" w:customStyle="1" w:styleId="BB01AEF01EEB46C3B314947B091C8BC5">
    <w:name w:val="BB01AEF01EEB46C3B314947B091C8BC5"/>
    <w:rsid w:val="00D05E40"/>
    <w:pPr>
      <w:widowControl w:val="0"/>
    </w:pPr>
  </w:style>
  <w:style w:type="paragraph" w:customStyle="1" w:styleId="CDF2243594CB4C96A4348A8BA96E4FF1">
    <w:name w:val="CDF2243594CB4C96A4348A8BA96E4FF1"/>
    <w:rsid w:val="00D05E4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WordTeX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00"/>
      </a:hlink>
      <a:folHlink>
        <a:srgbClr val="000000"/>
      </a:folHlink>
    </a:clrScheme>
    <a:fontScheme name="LM Roman">
      <a:majorFont>
        <a:latin typeface="LM Roman 10"/>
        <a:ea typeface=""/>
        <a:cs typeface=""/>
      </a:majorFont>
      <a:minorFont>
        <a:latin typeface="LM Roman 1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A7DFC7-6AD0-4847-9265-9B75B497C4A5}">
  <we:reference id="wa104382008" version="1.1.0.2" store="zh-CN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D58C0-48D1-42E9-850A-2EFFD24EF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WordTeX Assignment.dotx</Template>
  <TotalTime>363</TotalTime>
  <Pages>17</Pages>
  <Words>1901</Words>
  <Characters>3233</Characters>
  <Application>Microsoft Office Word</Application>
  <DocSecurity>0</DocSecurity>
  <Lines>179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WordTeX</vt:lpstr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Wenqiang Hu</dc:creator>
  <cp:keywords/>
  <dc:description/>
  <cp:lastModifiedBy>Winchell Hu</cp:lastModifiedBy>
  <cp:revision>781</cp:revision>
  <cp:lastPrinted>2018-03-14T00:03:00Z</cp:lastPrinted>
  <dcterms:created xsi:type="dcterms:W3CDTF">2025-10-19T14:25:00Z</dcterms:created>
  <dcterms:modified xsi:type="dcterms:W3CDTF">2025-10-20T08:16:00Z</dcterms:modified>
</cp:coreProperties>
</file>